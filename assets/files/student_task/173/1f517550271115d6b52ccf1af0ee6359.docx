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id w:val="-1787577554"/>
        <w:docPartObj>
          <w:docPartGallery w:val="Cover Pages"/>
          <w:docPartUnique/>
        </w:docPartObj>
      </w:sdtPr>
      <w:sdtEndPr/>
      <w:sdtContent>
        <w:p w:rsidR="006225A9" w:rsidRDefault="006225A9" w:rsidP="006225A9">
          <w:pPr>
            <w:jc w:val="both"/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1D7244" wp14:editId="0AB576B8">
                    <wp:simplePos x="0" y="0"/>
                    <wp:positionH relativeFrom="column">
                      <wp:posOffset>-840369</wp:posOffset>
                    </wp:positionH>
                    <wp:positionV relativeFrom="paragraph">
                      <wp:posOffset>-1717040</wp:posOffset>
                    </wp:positionV>
                    <wp:extent cx="5141595" cy="12219305"/>
                    <wp:effectExtent l="0" t="0" r="20955" b="10795"/>
                    <wp:wrapNone/>
                    <wp:docPr id="29" name="Rectangle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41595" cy="12219305"/>
                            </a:xfrm>
                            <a:prstGeom prst="rect">
                              <a:avLst/>
                            </a:prstGeom>
                            <a:solidFill>
                              <a:srgbClr val="141F4C">
                                <a:alpha val="92157"/>
                              </a:srgb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291B" w:rsidRDefault="0040291B" w:rsidP="006225A9">
                                <w:pPr>
                                  <w:jc w:val="center"/>
                                  <w:rPr>
                                    <w:noProof/>
                                    <w:lang w:val="id-ID" w:eastAsia="id-ID"/>
                                  </w:rPr>
                                </w:pPr>
                              </w:p>
                              <w:p w:rsidR="0040291B" w:rsidRDefault="0040291B" w:rsidP="006225A9">
                                <w:pPr>
                                  <w:jc w:val="center"/>
                                </w:pPr>
                                <w:r w:rsidRPr="00F603ED">
                                  <w:rPr>
                                    <w:noProof/>
                                    <w:lang w:eastAsia="en-US"/>
                                  </w:rPr>
                                  <w:drawing>
                                    <wp:inline distT="0" distB="0" distL="0" distR="0" wp14:anchorId="720B3B66" wp14:editId="33F29EC8">
                                      <wp:extent cx="2524477" cy="2238687"/>
                                      <wp:effectExtent l="0" t="0" r="0" b="0"/>
                                      <wp:docPr id="4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clrChange>
                                                  <a:clrFrom>
                                                    <a:srgbClr val="172B4C"/>
                                                  </a:clrFrom>
                                                  <a:clrTo>
                                                    <a:srgbClr val="172B4C">
                                                      <a:alpha val="0"/>
                                                    </a:srgbClr>
                                                  </a:clrTo>
                                                </a:clrChange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24477" cy="22386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29" o:spid="_x0000_s1026" style="position:absolute;left:0;text-align:left;margin-left:-66.15pt;margin-top:-135.2pt;width:404.85pt;height:96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" fillcolor="#141f4c" strokecolor="#1f4d78 [1604]" strokeweight="1pt">
                    <v:fill opacity="60395f"/>
                    <v:textbox>
                      <w:txbxContent>
                        <w:p w:rsidR="00B4531D" w:rsidRDefault="00B4531D" w:rsidP="006225A9">
                          <w:pPr>
                            <w:jc w:val="center"/>
                            <w:rPr>
                              <w:noProof/>
                              <w:lang w:val="id-ID" w:eastAsia="id-ID"/>
                            </w:rPr>
                          </w:pPr>
                        </w:p>
                        <w:p w:rsidR="006225A9" w:rsidRDefault="006225A9" w:rsidP="006225A9">
                          <w:pPr>
                            <w:jc w:val="center"/>
                          </w:pPr>
                          <w:r w:rsidRPr="00F603ED"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720B3B66" wp14:editId="33F29EC8">
                                <wp:extent cx="2524477" cy="2238687"/>
                                <wp:effectExtent l="0" t="0" r="0" b="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3">
                                          <a:clrChange>
                                            <a:clrFrom>
                                              <a:srgbClr val="172B4C"/>
                                            </a:clrFrom>
                                            <a:clrTo>
                                              <a:srgbClr val="172B4C">
                                                <a:alpha val="0"/>
                                              </a:srgbClr>
                                            </a:clrTo>
                                          </a:clrChange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24477" cy="22386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98266A" wp14:editId="5E06ABD7">
                    <wp:simplePos x="0" y="0"/>
                    <wp:positionH relativeFrom="column">
                      <wp:posOffset>4392666</wp:posOffset>
                    </wp:positionH>
                    <wp:positionV relativeFrom="paragraph">
                      <wp:posOffset>-1769110</wp:posOffset>
                    </wp:positionV>
                    <wp:extent cx="2338705" cy="12278552"/>
                    <wp:effectExtent l="0" t="0" r="23495" b="27940"/>
                    <wp:wrapNone/>
                    <wp:docPr id="39" name="Rectangle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8705" cy="1227855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291B" w:rsidRDefault="0040291B" w:rsidP="006225A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39" o:spid="_x0000_s1027" style="position:absolute;left:0;text-align:left;margin-left:345.9pt;margin-top:-139.3pt;width:184.15pt;height:96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" fillcolor="#5b9bd5 [3204]" strokecolor="#1f4d78 [1604]" strokeweight="1pt">
                    <v:textbox>
                      <w:txbxContent>
                        <w:p w:rsidR="006225A9" w:rsidRDefault="006225A9" w:rsidP="006225A9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sdt>
          <w:sdtPr>
            <w:id w:val="-1204243472"/>
            <w:docPartObj>
              <w:docPartGallery w:val="Cover Pages"/>
              <w:docPartUnique/>
            </w:docPartObj>
          </w:sdtPr>
          <w:sdtEndPr>
            <w:rPr>
              <w:rFonts w:ascii="Arial" w:hAnsi="Arial" w:cs="Arial"/>
              <w:noProof/>
              <w:sz w:val="32"/>
              <w:szCs w:val="32"/>
            </w:rPr>
          </w:sdtEndPr>
          <w:sdtContent>
            <w:p w:rsidR="006225A9" w:rsidRDefault="006225A9" w:rsidP="006225A9">
              <w:pPr>
                <w:jc w:val="both"/>
              </w:pPr>
              <w:r>
                <w:rPr>
                  <w:noProof/>
                  <w:lang w:eastAsia="en-US"/>
                </w:rPr>
                <mc:AlternateContent>
                  <mc:Choice Requires="wps">
                    <w:drawing>
                      <wp:anchor distT="0" distB="0" distL="114300" distR="114300" simplePos="0" relativeHeight="251665408" behindDoc="0" locked="0" layoutInCell="1" allowOverlap="1" wp14:anchorId="3885A6DF" wp14:editId="7A5F862F">
                        <wp:simplePos x="0" y="0"/>
                        <wp:positionH relativeFrom="column">
                          <wp:posOffset>4773303</wp:posOffset>
                        </wp:positionH>
                        <wp:positionV relativeFrom="paragraph">
                          <wp:posOffset>-337185</wp:posOffset>
                        </wp:positionV>
                        <wp:extent cx="1436914" cy="1175343"/>
                        <wp:effectExtent l="0" t="0" r="0" b="0"/>
                        <wp:wrapNone/>
                        <wp:docPr id="48" name="Rectangle 4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436914" cy="11753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40291B" w:rsidRDefault="0040291B" w:rsidP="006225A9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  <w:lang w:eastAsia="en-US"/>
                                      </w:rPr>
                                      <w:drawing>
                                        <wp:inline distT="0" distB="0" distL="0" distR="0" wp14:anchorId="15BD13E0" wp14:editId="11B02735">
                                          <wp:extent cx="835524" cy="855023"/>
                                          <wp:effectExtent l="190500" t="171450" r="155575" b="135890"/>
                                          <wp:docPr id="5" name="Picture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BEBA8EAE-BF5A-486C-A8C5-ECC9F3942E4B}">
                                                        <a14:imgProps xmlns:a14="http://schemas.microsoft.com/office/drawing/2010/main">
                                                          <a14:imgLayer r:embed="rId15">
                                                            <a14:imgEffect>
                                                              <a14:backgroundRemoval t="0" b="96119" l="0" r="100000">
                                                                <a14:foregroundMark x1="15636" y1="37557" x2="15636" y2="37557"/>
                                                                <a14:foregroundMark x1="46208" y1="38813" x2="46208" y2="38813"/>
                                                                <a14:foregroundMark x1="67795" y1="35046" x2="67795" y2="35046"/>
                                                                <a14:foregroundMark x1="93816" y1="25457" x2="93816" y2="25457"/>
                                                                <a14:foregroundMark x1="91832" y1="34361" x2="91832" y2="34361"/>
                                                                <a14:foregroundMark x1="97666" y1="27968" x2="97666" y2="27968"/>
                                                              </a14:backgroundRemoval>
                                                            </a14:imgEffect>
                                                          </a14:imgLayer>
                                                        </a14:imgProps>
                                                      </a:ex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843379" cy="86306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ffectLst>
                                                    <a:outerShdw blurRad="190500" algn="tl" rotWithShape="0">
                                                      <a:srgbClr val="000000">
                                                        <a:alpha val="70000"/>
                                                      </a:srgbClr>
                                                    </a:outerShdw>
                                                  </a:effec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Rectangle 48" o:spid="_x0000_s1028" style="position:absolute;left:0;text-align:left;margin-left:375.85pt;margin-top:-26.55pt;width:113.15pt;height:9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" filled="f" stroked="f" strokeweight="1pt">
                        <v:textbox>
                          <w:txbxContent>
                            <w:p w:rsidR="006225A9" w:rsidRDefault="006225A9" w:rsidP="006225A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:lang w:eastAsia="en-US"/>
                                </w:rPr>
                                <w:drawing>
                                  <wp:inline distT="0" distB="0" distL="0" distR="0" wp14:anchorId="15BD13E0" wp14:editId="11B02735">
                                    <wp:extent cx="835524" cy="855023"/>
                                    <wp:effectExtent l="190500" t="171450" r="155575" b="13589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7">
                                                      <a14:imgEffect>
                                                        <a14:backgroundRemoval t="0" b="96119" l="0" r="100000">
                                                          <a14:foregroundMark x1="15636" y1="37557" x2="15636" y2="37557"/>
                                                          <a14:foregroundMark x1="46208" y1="38813" x2="46208" y2="38813"/>
                                                          <a14:foregroundMark x1="67795" y1="35046" x2="67795" y2="35046"/>
                                                          <a14:foregroundMark x1="93816" y1="25457" x2="93816" y2="25457"/>
                                                          <a14:foregroundMark x1="91832" y1="34361" x2="91832" y2="34361"/>
                                                          <a14:foregroundMark x1="97666" y1="27968" x2="97666" y2="27968"/>
                                                        </a14:backgroundRemoval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43379" cy="86306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190500" algn="tl" rotWithShape="0">
                                                <a:srgbClr val="000000">
                                                  <a:alpha val="70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F603ED">
                <w:rPr>
                  <w:noProof/>
                </w:rPr>
                <w:t xml:space="preserve"> </w:t>
              </w:r>
              <w:r w:rsidRPr="00F603ED">
                <w:t xml:space="preserve"> </w:t>
              </w:r>
              <w:r w:rsidRPr="00F603ED">
                <w:rPr>
                  <w:noProof/>
                </w:rPr>
                <w:t xml:space="preserve">  </w:t>
              </w:r>
            </w:p>
            <w:p w:rsidR="006225A9" w:rsidRDefault="006225A9" w:rsidP="006225A9">
              <w:pPr>
                <w:jc w:val="both"/>
              </w:pPr>
            </w:p>
            <w:p w:rsidR="002347F4" w:rsidRDefault="00A305EB" w:rsidP="006225A9">
              <w:pPr>
                <w:jc w:val="both"/>
              </w:pPr>
              <w:r>
                <w:rPr>
                  <w:rFonts w:ascii="Arial" w:hAnsi="Arial" w:cs="Arial"/>
                  <w:noProof/>
                  <w:sz w:val="32"/>
                  <w:szCs w:val="32"/>
                  <w:lang w:eastAsia="en-US"/>
                </w:rPr>
                <mc:AlternateContent>
                  <mc:Choice Requires="wps">
                    <w:drawing>
                      <wp:anchor distT="0" distB="0" distL="114300" distR="114300" simplePos="0" relativeHeight="251662336" behindDoc="0" locked="0" layoutInCell="1" allowOverlap="1" wp14:anchorId="3DABBCB9" wp14:editId="0073E498">
                        <wp:simplePos x="0" y="0"/>
                        <wp:positionH relativeFrom="column">
                          <wp:posOffset>-161925</wp:posOffset>
                        </wp:positionH>
                        <wp:positionV relativeFrom="paragraph">
                          <wp:posOffset>4596766</wp:posOffset>
                        </wp:positionV>
                        <wp:extent cx="3848100" cy="45719"/>
                        <wp:effectExtent l="0" t="0" r="19050" b="12065"/>
                        <wp:wrapNone/>
                        <wp:docPr id="45" name="Rectangle 4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848100" cy="4571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 xmlns:w15="http://schemas.microsoft.com/office/word/2012/wordml">
                    <w:pict>
                      <v:rect w14:anchorId="6765B884" id="Rectangle 45" o:spid="_x0000_s1026" style="position:absolute;margin-left:-12.75pt;margin-top:361.95pt;width:303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" fillcolor="#5b9bd5 [3204]" strokecolor="#1f4d78 [1604]" strokeweight="1pt"/>
                    </w:pict>
                  </mc:Fallback>
                </mc:AlternateContent>
              </w:r>
              <w:r>
                <w:rPr>
                  <w:rFonts w:ascii="Arial" w:hAnsi="Arial" w:cs="Arial"/>
                  <w:noProof/>
                  <w:sz w:val="32"/>
                  <w:szCs w:val="32"/>
                  <w:lang w:eastAsia="en-US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1" allowOverlap="1" wp14:anchorId="79155775" wp14:editId="42C92535">
                        <wp:simplePos x="0" y="0"/>
                        <wp:positionH relativeFrom="column">
                          <wp:posOffset>-161926</wp:posOffset>
                        </wp:positionH>
                        <wp:positionV relativeFrom="paragraph">
                          <wp:posOffset>6673850</wp:posOffset>
                        </wp:positionV>
                        <wp:extent cx="3857625" cy="45719"/>
                        <wp:effectExtent l="0" t="0" r="28575" b="12065"/>
                        <wp:wrapNone/>
                        <wp:docPr id="46" name="Rectangle 4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857625" cy="4571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 xmlns:w15="http://schemas.microsoft.com/office/word/2012/wordml">
                    <w:pict>
                      <v:rect w14:anchorId="70E736D8" id="Rectangle 46" o:spid="_x0000_s1026" style="position:absolute;margin-left:-12.75pt;margin-top:525.5pt;width:303.7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" fillcolor="#5b9bd5 [3204]" strokecolor="#1f4d78 [1604]" strokeweight="1pt"/>
                    </w:pict>
                  </mc:Fallback>
                </mc:AlternateContent>
              </w:r>
              <w:r>
                <w:rPr>
                  <w:rFonts w:ascii="Arial" w:hAnsi="Arial" w:cs="Arial"/>
                  <w:noProof/>
                  <w:sz w:val="32"/>
                  <w:szCs w:val="32"/>
                  <w:lang w:eastAsia="en-US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1" allowOverlap="1" wp14:anchorId="39A53174" wp14:editId="116708C2">
                        <wp:simplePos x="0" y="0"/>
                        <wp:positionH relativeFrom="column">
                          <wp:posOffset>-295275</wp:posOffset>
                        </wp:positionH>
                        <wp:positionV relativeFrom="paragraph">
                          <wp:posOffset>4616450</wp:posOffset>
                        </wp:positionV>
                        <wp:extent cx="4155014" cy="2247900"/>
                        <wp:effectExtent l="0" t="0" r="0" b="0"/>
                        <wp:wrapNone/>
                        <wp:docPr id="12" name="Rectangle 1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155014" cy="2247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40291B" w:rsidRDefault="0040291B" w:rsidP="006225A9">
                                    <w:pPr>
                                      <w:jc w:val="center"/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  <w:t>INSTRUKSI KERJA</w:t>
                                    </w:r>
                                  </w:p>
                                  <w:p w:rsidR="0040291B" w:rsidRPr="00A305EB" w:rsidRDefault="0040291B" w:rsidP="00A305EB">
                                    <w:pPr>
                                      <w:jc w:val="center"/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</w:pPr>
                                    <w:r w:rsidRPr="00A305EB"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  <w:t xml:space="preserve">PEMBUATAN </w:t>
                                    </w:r>
                                    <w:r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  <w:t>SOURCE CODE</w:t>
                                    </w:r>
                                  </w:p>
                                  <w:p w:rsidR="0040291B" w:rsidRPr="00A305EB" w:rsidRDefault="0040291B" w:rsidP="006225A9">
                                    <w:pPr>
                                      <w:jc w:val="center"/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color w:val="F2F2F2" w:themeColor="background1" w:themeShade="F2"/>
                                        <w:sz w:val="48"/>
                                        <w:szCs w:val="48"/>
                                      </w:rPr>
                                      <w:t>WOOWTIME SOFTWARE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Rectangle 12" o:spid="_x0000_s1029" style="position:absolute;left:0;text-align:left;margin-left:-23.25pt;margin-top:363.5pt;width:327.15pt;height:1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" filled="f" stroked="f" strokeweight="1pt">
                        <v:textbox>
                          <w:txbxContent>
                            <w:p w:rsidR="00A305EB" w:rsidRDefault="00A305EB" w:rsidP="006225A9">
                              <w:pPr>
                                <w:jc w:val="center"/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  <w:t>INSTRUKSI KERJA</w:t>
                              </w:r>
                            </w:p>
                            <w:p w:rsidR="006225A9" w:rsidRPr="00A305EB" w:rsidRDefault="006225A9" w:rsidP="00A305EB">
                              <w:pPr>
                                <w:jc w:val="center"/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</w:pPr>
                              <w:r w:rsidRPr="00A305EB"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  <w:t xml:space="preserve">PEMBUATAN </w:t>
                              </w:r>
                              <w:r w:rsidR="00A305EB"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  <w:t>SOURCE CODE</w:t>
                              </w:r>
                            </w:p>
                            <w:p w:rsidR="006225A9" w:rsidRPr="00A305EB" w:rsidRDefault="004C7BA0" w:rsidP="006225A9">
                              <w:pPr>
                                <w:jc w:val="center"/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  <w:sz w:val="48"/>
                                  <w:szCs w:val="48"/>
                                </w:rPr>
                                <w:t>WOOWTIME SOFTWARE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="006225A9">
                <w:rPr>
                  <w:noProof/>
                  <w:lang w:eastAsia="en-US"/>
                </w:rPr>
                <mc:AlternateContent>
                  <mc:Choice Requires="wps">
                    <w:drawing>
                      <wp:anchor distT="0" distB="0" distL="114300" distR="114300" simplePos="0" relativeHeight="251664384" behindDoc="0" locked="0" layoutInCell="1" allowOverlap="1" wp14:anchorId="38C7B73F" wp14:editId="60CDAB46">
                        <wp:simplePos x="0" y="0"/>
                        <wp:positionH relativeFrom="column">
                          <wp:posOffset>3645798</wp:posOffset>
                        </wp:positionH>
                        <wp:positionV relativeFrom="paragraph">
                          <wp:posOffset>49596</wp:posOffset>
                        </wp:positionV>
                        <wp:extent cx="3716589" cy="475013"/>
                        <wp:effectExtent l="0" t="0" r="0" b="1270"/>
                        <wp:wrapNone/>
                        <wp:docPr id="47" name="Rectangle 4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716589" cy="4750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40291B" w:rsidRPr="00A305EB" w:rsidRDefault="0040291B" w:rsidP="006225A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2F2F2" w:themeColor="background1" w:themeShade="F2"/>
                                        <w:sz w:val="24"/>
                                        <w:szCs w:val="24"/>
                                      </w:rPr>
                                    </w:pPr>
                                    <w:r w:rsidRPr="00A305EB">
                                      <w:rPr>
                                        <w:b/>
                                        <w:bCs/>
                                        <w:color w:val="F2F2F2" w:themeColor="background1" w:themeShade="F2"/>
                                        <w:sz w:val="24"/>
                                        <w:szCs w:val="24"/>
                                      </w:rPr>
                                      <w:t>HIT INTERNATIONAL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id="Rectangle 47" o:spid="_x0000_s1030" style="position:absolute;left:0;text-align:left;margin-left:287.05pt;margin-top:3.9pt;width:292.65pt;height:3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" filled="f" stroked="f" strokeweight="1pt">
                        <v:textbox>
                          <w:txbxContent>
                            <w:p w:rsidR="006225A9" w:rsidRPr="00A305EB" w:rsidRDefault="006225A9" w:rsidP="006225A9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</w:pPr>
                              <w:r w:rsidRPr="00A305EB">
                                <w:rPr>
                                  <w:b/>
                                  <w:bCs/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  <w:t>HIT INTERNATIONAL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p>
          </w:sdtContent>
        </w:sdt>
      </w:sdtContent>
    </w:sdt>
    <w:p w:rsidR="006225A9" w:rsidRDefault="006225A9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347F4" w:rsidRDefault="002347F4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B379B4" w:rsidRPr="00B379B4" w:rsidRDefault="00B379B4" w:rsidP="00B379B4">
      <w:pPr>
        <w:jc w:val="both"/>
        <w:rPr>
          <w:rFonts w:ascii="Arial" w:hAnsi="Arial" w:cs="Arial"/>
          <w:b/>
          <w:noProof/>
          <w:sz w:val="20"/>
          <w:szCs w:val="20"/>
        </w:rPr>
      </w:pPr>
    </w:p>
    <w:tbl>
      <w:tblPr>
        <w:tblW w:w="10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810"/>
        <w:gridCol w:w="1709"/>
        <w:gridCol w:w="1821"/>
      </w:tblGrid>
      <w:tr w:rsidR="00B379B4" w:rsidRPr="00325FE4" w:rsidTr="0040291B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  <w:r w:rsidRPr="00325FE4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Rev No.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  <w:r w:rsidRPr="00325FE4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Catatan Perubahan Dokumen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9F7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  <w:r w:rsidRPr="00325FE4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 xml:space="preserve">Tanggal: </w:t>
            </w:r>
            <w:r w:rsidRPr="00B379B4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 xml:space="preserve">28 </w:t>
            </w:r>
            <w:r w:rsidR="009F7A45">
              <w:rPr>
                <w:rFonts w:ascii="Arial" w:eastAsia="Times New Roman" w:hAnsi="Arial" w:cs="Arial"/>
                <w:b/>
                <w:bCs/>
                <w:color w:val="000000"/>
                <w:lang w:eastAsia="id-ID"/>
              </w:rPr>
              <w:t>Agustus</w:t>
            </w:r>
            <w:r w:rsidRPr="00B379B4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 xml:space="preserve"> 2022</w:t>
            </w:r>
          </w:p>
        </w:tc>
      </w:tr>
      <w:tr w:rsidR="00B379B4" w:rsidRPr="00325FE4" w:rsidTr="004029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  <w:r w:rsidRPr="00325FE4">
              <w:rPr>
                <w:rFonts w:ascii="Arial" w:eastAsia="Times New Roman" w:hAnsi="Arial" w:cs="Arial"/>
                <w:color w:val="000000"/>
                <w:lang w:val="id-ID" w:eastAsia="id-ID"/>
              </w:rPr>
              <w:t>00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9F7A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d-ID"/>
              </w:rPr>
            </w:pPr>
            <w:r w:rsidRPr="00325FE4">
              <w:rPr>
                <w:rFonts w:ascii="Arial" w:eastAsia="Times New Roman" w:hAnsi="Arial" w:cs="Arial"/>
                <w:color w:val="000000"/>
                <w:lang w:val="id-ID" w:eastAsia="id-ID"/>
              </w:rPr>
              <w:t>Keluaran Pertama</w:t>
            </w:r>
            <w:r>
              <w:rPr>
                <w:rFonts w:ascii="Arial" w:eastAsia="Times New Roman" w:hAnsi="Arial" w:cs="Arial"/>
                <w:color w:val="000000"/>
                <w:lang w:eastAsia="id-ID"/>
              </w:rPr>
              <w:t xml:space="preserve"> </w:t>
            </w:r>
            <w:r w:rsidRPr="00B379B4">
              <w:rPr>
                <w:rFonts w:ascii="Arial" w:eastAsia="Times New Roman" w:hAnsi="Arial" w:cs="Arial"/>
                <w:color w:val="000000"/>
                <w:lang w:eastAsia="id-ID"/>
              </w:rPr>
              <w:t xml:space="preserve">28 </w:t>
            </w:r>
            <w:proofErr w:type="spellStart"/>
            <w:r w:rsidR="009F7A45">
              <w:rPr>
                <w:rFonts w:ascii="Arial" w:eastAsia="Times New Roman" w:hAnsi="Arial" w:cs="Arial"/>
                <w:color w:val="000000"/>
                <w:lang w:eastAsia="id-ID"/>
              </w:rPr>
              <w:t>Agustus</w:t>
            </w:r>
            <w:proofErr w:type="spellEnd"/>
            <w:r w:rsidRPr="00B379B4">
              <w:rPr>
                <w:rFonts w:ascii="Arial" w:eastAsia="Times New Roman" w:hAnsi="Arial" w:cs="Arial"/>
                <w:color w:val="000000"/>
                <w:lang w:eastAsia="id-ID"/>
              </w:rPr>
              <w:t xml:space="preserve"> 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  <w:r w:rsidRPr="00325FE4">
              <w:rPr>
                <w:rFonts w:ascii="Arial" w:eastAsia="Times New Roman" w:hAnsi="Arial" w:cs="Arial"/>
                <w:color w:val="000000"/>
                <w:lang w:val="id-ID" w:eastAsia="id-ID"/>
              </w:rPr>
              <w:t>Dibuat oleh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  <w:r w:rsidRPr="00325FE4">
              <w:rPr>
                <w:rFonts w:ascii="Arial" w:eastAsia="Times New Roman" w:hAnsi="Arial" w:cs="Arial"/>
                <w:color w:val="000000"/>
                <w:lang w:val="id-ID" w:eastAsia="id-ID"/>
              </w:rPr>
              <w:t>Disahkan oleh</w:t>
            </w:r>
          </w:p>
        </w:tc>
      </w:tr>
      <w:tr w:rsidR="00B379B4" w:rsidRPr="00325FE4" w:rsidTr="00B379B4">
        <w:trPr>
          <w:trHeight w:val="2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  <w:p w:rsidR="00B379B4" w:rsidRPr="00325FE4" w:rsidRDefault="00B379B4" w:rsidP="0040291B">
            <w:pPr>
              <w:spacing w:after="0" w:line="240" w:lineRule="auto"/>
              <w:ind w:left="-9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ind w:left="-90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</w:tr>
      <w:tr w:rsidR="00B379B4" w:rsidRPr="00325FE4" w:rsidTr="0040291B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</w:tr>
      <w:tr w:rsidR="00B379B4" w:rsidRPr="00325FE4" w:rsidTr="0040291B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</w:tr>
      <w:tr w:rsidR="00B379B4" w:rsidRPr="00325FE4" w:rsidTr="004029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3B4302" w:rsidP="00B37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lang w:eastAsia="id-ID"/>
              </w:rPr>
              <w:t>Ahmad Fauzi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379B4" w:rsidRPr="00325FE4" w:rsidRDefault="00B379B4" w:rsidP="00402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d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id-ID"/>
              </w:rPr>
              <w:t>Nurhasmi</w:t>
            </w:r>
            <w:proofErr w:type="spellEnd"/>
          </w:p>
        </w:tc>
      </w:tr>
    </w:tbl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379B4" w:rsidRDefault="00B379B4" w:rsidP="004C7BA0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567FF6" w:rsidRDefault="00567FF6" w:rsidP="00567FF6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Rapat dengan user mengenai kebutuhan user terhadap aplikasi.</w:t>
      </w:r>
    </w:p>
    <w:p w:rsidR="00567FF6" w:rsidRPr="006B7097" w:rsidRDefault="00567FF6" w:rsidP="00567FF6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User menerangkan kebutuhan terhadap aplikasi yang akan di buat.</w:t>
      </w:r>
    </w:p>
    <w:p w:rsidR="00567FF6" w:rsidRPr="006B7097" w:rsidRDefault="00567FF6" w:rsidP="00567FF6">
      <w:pPr>
        <w:pStyle w:val="ListParagraph"/>
        <w:numPr>
          <w:ilvl w:val="2"/>
          <w:numId w:val="15"/>
        </w:numPr>
        <w:ind w:left="144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Aplikasi dapat m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endapatkan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  data log 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transaksi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dari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mesin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r w:rsidR="00534971">
        <w:rPr>
          <w:rFonts w:ascii="Arial" w:hAnsi="Arial" w:cs="Arial"/>
          <w:sz w:val="20"/>
          <w:szCs w:val="20"/>
          <w:lang w:eastAsia="en-ID"/>
        </w:rPr>
        <w:t>MVERI 601</w:t>
      </w:r>
      <w:r>
        <w:rPr>
          <w:rFonts w:ascii="Arial" w:hAnsi="Arial" w:cs="Arial"/>
          <w:noProof/>
          <w:sz w:val="20"/>
          <w:szCs w:val="20"/>
        </w:rPr>
        <w:t>.</w:t>
      </w:r>
    </w:p>
    <w:p w:rsidR="00567FF6" w:rsidRDefault="00567FF6" w:rsidP="00567FF6">
      <w:pPr>
        <w:pStyle w:val="ListParagraph"/>
        <w:numPr>
          <w:ilvl w:val="2"/>
          <w:numId w:val="15"/>
        </w:numPr>
        <w:ind w:left="1440"/>
        <w:jc w:val="both"/>
        <w:rPr>
          <w:rFonts w:ascii="Arial" w:hAnsi="Arial" w:cs="Arial"/>
          <w:b/>
          <w:noProof/>
          <w:sz w:val="20"/>
          <w:szCs w:val="20"/>
        </w:rPr>
      </w:pPr>
      <w:r w:rsidRPr="006B7097">
        <w:rPr>
          <w:rFonts w:ascii="Arial" w:hAnsi="Arial" w:cs="Arial"/>
          <w:noProof/>
          <w:sz w:val="20"/>
          <w:szCs w:val="20"/>
        </w:rPr>
        <w:t>Aplikasi dapat</w:t>
      </w:r>
      <w:r w:rsidR="006C44BE">
        <w:rPr>
          <w:rFonts w:ascii="Arial" w:hAnsi="Arial" w:cs="Arial"/>
          <w:noProof/>
          <w:sz w:val="20"/>
          <w:szCs w:val="20"/>
        </w:rPr>
        <w:t xml:space="preserve"> m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enghasilkan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laporan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kehadiran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berdasarkan</w:t>
      </w:r>
      <w:proofErr w:type="spellEnd"/>
      <w:r w:rsidR="006C44BE" w:rsidRPr="006C44BE">
        <w:rPr>
          <w:rFonts w:ascii="Arial" w:hAnsi="Arial" w:cs="Arial"/>
          <w:sz w:val="20"/>
          <w:szCs w:val="20"/>
          <w:lang w:eastAsia="en-ID"/>
        </w:rPr>
        <w:t xml:space="preserve"> data log</w:t>
      </w:r>
      <w:r>
        <w:rPr>
          <w:rFonts w:ascii="Arial" w:hAnsi="Arial" w:cs="Arial"/>
          <w:b/>
          <w:noProof/>
          <w:sz w:val="20"/>
          <w:szCs w:val="20"/>
        </w:rPr>
        <w:t>.</w:t>
      </w:r>
    </w:p>
    <w:p w:rsidR="00567FF6" w:rsidRDefault="006C44BE" w:rsidP="00567FF6">
      <w:pPr>
        <w:pStyle w:val="ListParagraph"/>
        <w:numPr>
          <w:ilvl w:val="2"/>
          <w:numId w:val="15"/>
        </w:numPr>
        <w:ind w:left="144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Aplikasi dapat melakukan p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engaturan</w:t>
      </w:r>
      <w:proofErr w:type="spellEnd"/>
      <w:r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karyawan</w:t>
      </w:r>
      <w:proofErr w:type="spellEnd"/>
      <w:r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sesuai</w:t>
      </w:r>
      <w:proofErr w:type="spellEnd"/>
      <w:r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dengan</w:t>
      </w:r>
      <w:proofErr w:type="spellEnd"/>
      <w:r w:rsidRPr="006C44BE">
        <w:rPr>
          <w:rFonts w:ascii="Arial" w:hAnsi="Arial" w:cs="Arial"/>
          <w:sz w:val="20"/>
          <w:szCs w:val="20"/>
          <w:lang w:eastAsia="en-ID"/>
        </w:rPr>
        <w:t xml:space="preserve"> jam 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kerja</w:t>
      </w:r>
      <w:proofErr w:type="spellEnd"/>
      <w:r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dan</w:t>
      </w:r>
      <w:proofErr w:type="spellEnd"/>
      <w:r w:rsidRPr="006C44BE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6C44BE">
        <w:rPr>
          <w:rFonts w:ascii="Arial" w:hAnsi="Arial" w:cs="Arial"/>
          <w:sz w:val="20"/>
          <w:szCs w:val="20"/>
          <w:lang w:eastAsia="en-ID"/>
        </w:rPr>
        <w:t>departemen</w:t>
      </w:r>
      <w:proofErr w:type="spellEnd"/>
      <w:r w:rsidR="00567FF6">
        <w:rPr>
          <w:rFonts w:ascii="Arial" w:hAnsi="Arial" w:cs="Arial"/>
          <w:noProof/>
          <w:sz w:val="20"/>
          <w:szCs w:val="20"/>
        </w:rPr>
        <w:t>.</w:t>
      </w:r>
    </w:p>
    <w:p w:rsidR="006C44BE" w:rsidRPr="006C44BE" w:rsidRDefault="00567FF6" w:rsidP="006C44BE">
      <w:pPr>
        <w:pStyle w:val="ListParagraph"/>
        <w:numPr>
          <w:ilvl w:val="2"/>
          <w:numId w:val="15"/>
        </w:numPr>
        <w:ind w:left="1440"/>
        <w:jc w:val="both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noProof/>
          <w:sz w:val="20"/>
          <w:szCs w:val="20"/>
        </w:rPr>
        <w:t>Aplikasi</w:t>
      </w:r>
      <w:r w:rsidR="006C44BE">
        <w:rPr>
          <w:rFonts w:ascii="Arial" w:hAnsi="Arial" w:cs="Arial"/>
          <w:noProof/>
          <w:sz w:val="20"/>
          <w:szCs w:val="20"/>
        </w:rPr>
        <w:t xml:space="preserve"> melakuan p</w:t>
      </w:r>
      <w:proofErr w:type="spellStart"/>
      <w:r w:rsidR="006C44BE" w:rsidRPr="006C44BE">
        <w:rPr>
          <w:rFonts w:ascii="Arial" w:hAnsi="Arial" w:cs="Arial"/>
          <w:sz w:val="20"/>
          <w:szCs w:val="20"/>
          <w:lang w:eastAsia="en-ID"/>
        </w:rPr>
        <w:t>endat</w:t>
      </w:r>
      <w:r w:rsidR="00AE2F93">
        <w:rPr>
          <w:rFonts w:ascii="Arial" w:hAnsi="Arial" w:cs="Arial"/>
          <w:sz w:val="20"/>
          <w:szCs w:val="20"/>
          <w:lang w:eastAsia="en-ID"/>
        </w:rPr>
        <w:t>aan</w:t>
      </w:r>
      <w:proofErr w:type="spellEnd"/>
      <w:r w:rsidR="00AE2F93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AE2F93">
        <w:rPr>
          <w:rFonts w:ascii="Arial" w:hAnsi="Arial" w:cs="Arial"/>
          <w:sz w:val="20"/>
          <w:szCs w:val="20"/>
          <w:lang w:eastAsia="en-ID"/>
        </w:rPr>
        <w:t>karyawan</w:t>
      </w:r>
      <w:proofErr w:type="spellEnd"/>
      <w:r w:rsidR="00AE2F93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AE2F93">
        <w:rPr>
          <w:rFonts w:ascii="Arial" w:hAnsi="Arial" w:cs="Arial"/>
          <w:sz w:val="20"/>
          <w:szCs w:val="20"/>
          <w:lang w:eastAsia="en-ID"/>
        </w:rPr>
        <w:t>pada</w:t>
      </w:r>
      <w:proofErr w:type="spellEnd"/>
      <w:r w:rsidR="00AE2F93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="00AE2F93">
        <w:rPr>
          <w:rFonts w:ascii="Arial" w:hAnsi="Arial" w:cs="Arial"/>
          <w:sz w:val="20"/>
          <w:szCs w:val="20"/>
          <w:lang w:eastAsia="en-ID"/>
        </w:rPr>
        <w:t>mesin</w:t>
      </w:r>
      <w:proofErr w:type="spellEnd"/>
      <w:r w:rsidR="00AE2F93">
        <w:rPr>
          <w:rFonts w:ascii="Arial" w:hAnsi="Arial" w:cs="Arial"/>
          <w:sz w:val="20"/>
          <w:szCs w:val="20"/>
          <w:lang w:eastAsia="en-ID"/>
        </w:rPr>
        <w:t>.</w:t>
      </w:r>
    </w:p>
    <w:p w:rsidR="006C44BE" w:rsidRPr="00567FF6" w:rsidRDefault="006C44BE" w:rsidP="006C44BE">
      <w:pPr>
        <w:pStyle w:val="ListParagraph"/>
        <w:ind w:left="144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F86A4F" w:rsidRDefault="0031659A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 w:rsidRPr="0031659A">
        <w:rPr>
          <w:rFonts w:ascii="Arial" w:hAnsi="Arial" w:cs="Arial"/>
          <w:b/>
          <w:noProof/>
          <w:sz w:val="20"/>
          <w:szCs w:val="20"/>
        </w:rPr>
        <w:t xml:space="preserve">Rapat internal tim IT </w:t>
      </w:r>
      <w:r w:rsidR="00695CD9">
        <w:rPr>
          <w:rFonts w:ascii="Arial" w:hAnsi="Arial" w:cs="Arial"/>
          <w:b/>
          <w:noProof/>
          <w:sz w:val="20"/>
          <w:szCs w:val="20"/>
        </w:rPr>
        <w:t>untuk pengembangan aplikasi Woowtime</w:t>
      </w:r>
      <w:r w:rsidRPr="0031659A">
        <w:rPr>
          <w:rFonts w:ascii="Arial" w:hAnsi="Arial" w:cs="Arial"/>
          <w:b/>
          <w:noProof/>
          <w:sz w:val="20"/>
          <w:szCs w:val="20"/>
        </w:rPr>
        <w:t>.</w:t>
      </w:r>
    </w:p>
    <w:p w:rsidR="000D0516" w:rsidRPr="000D0516" w:rsidRDefault="0031659A" w:rsidP="000D0516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0D0516">
        <w:rPr>
          <w:rFonts w:ascii="Arial" w:hAnsi="Arial" w:cs="Arial"/>
          <w:noProof/>
          <w:sz w:val="20"/>
          <w:szCs w:val="20"/>
        </w:rPr>
        <w:t>Pembahasan mengenai kebutuhan teknis aplikasi.</w:t>
      </w:r>
    </w:p>
    <w:p w:rsidR="000D0516" w:rsidRPr="000D0516" w:rsidRDefault="000D0516" w:rsidP="000D0516">
      <w:pPr>
        <w:pStyle w:val="ListParagraph"/>
        <w:numPr>
          <w:ilvl w:val="2"/>
          <w:numId w:val="15"/>
        </w:numPr>
        <w:ind w:hanging="371"/>
        <w:jc w:val="both"/>
        <w:rPr>
          <w:rFonts w:ascii="Arial" w:hAnsi="Arial" w:cs="Arial"/>
          <w:b/>
          <w:noProof/>
          <w:sz w:val="20"/>
          <w:szCs w:val="20"/>
        </w:rPr>
      </w:pPr>
      <w:r w:rsidRPr="000D0516">
        <w:rPr>
          <w:rFonts w:ascii="Arial" w:hAnsi="Arial" w:cs="Arial"/>
          <w:noProof/>
          <w:sz w:val="20"/>
          <w:szCs w:val="20"/>
        </w:rPr>
        <w:t>Pembahasan mengenai antarmuka pemrograman aplikasi (</w:t>
      </w:r>
      <w:r w:rsidRPr="000D0516">
        <w:rPr>
          <w:rFonts w:ascii="Arial" w:hAnsi="Arial" w:cs="Arial"/>
          <w:i/>
          <w:noProof/>
          <w:sz w:val="20"/>
          <w:szCs w:val="20"/>
        </w:rPr>
        <w:t>API</w:t>
      </w:r>
      <w:r w:rsidRPr="000D0516">
        <w:rPr>
          <w:rFonts w:ascii="Arial" w:hAnsi="Arial" w:cs="Arial"/>
          <w:noProof/>
          <w:sz w:val="20"/>
          <w:szCs w:val="20"/>
        </w:rPr>
        <w:t>) dari pihak pengembang alat.</w:t>
      </w:r>
    </w:p>
    <w:p w:rsidR="0031659A" w:rsidRPr="000D0516" w:rsidRDefault="0031659A" w:rsidP="000D0516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0D0516">
        <w:rPr>
          <w:rFonts w:ascii="Arial" w:hAnsi="Arial" w:cs="Arial"/>
          <w:noProof/>
          <w:sz w:val="20"/>
          <w:szCs w:val="20"/>
        </w:rPr>
        <w:t>Pembahasan mengenai struktur</w:t>
      </w:r>
      <w:r w:rsidR="000D0516" w:rsidRPr="000D0516">
        <w:rPr>
          <w:rFonts w:ascii="Arial" w:hAnsi="Arial" w:cs="Arial"/>
          <w:noProof/>
          <w:sz w:val="20"/>
          <w:szCs w:val="20"/>
        </w:rPr>
        <w:t xml:space="preserve"> dan fitur</w:t>
      </w:r>
      <w:r w:rsidRPr="000D0516">
        <w:rPr>
          <w:rFonts w:ascii="Arial" w:hAnsi="Arial" w:cs="Arial"/>
          <w:noProof/>
          <w:sz w:val="20"/>
          <w:szCs w:val="20"/>
        </w:rPr>
        <w:t xml:space="preserve"> program.</w:t>
      </w:r>
    </w:p>
    <w:p w:rsidR="000D0516" w:rsidRPr="000D0516" w:rsidRDefault="000D0516" w:rsidP="000D0516">
      <w:pPr>
        <w:pStyle w:val="ListParagraph"/>
        <w:numPr>
          <w:ilvl w:val="2"/>
          <w:numId w:val="15"/>
        </w:numPr>
        <w:ind w:hanging="371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Fitur</w:t>
      </w:r>
    </w:p>
    <w:p w:rsidR="000D0516" w:rsidRPr="00AA3879" w:rsidRDefault="000D0516" w:rsidP="000D0516">
      <w:pPr>
        <w:pStyle w:val="ListParagraph"/>
        <w:numPr>
          <w:ilvl w:val="3"/>
          <w:numId w:val="15"/>
        </w:numPr>
        <w:ind w:left="1701" w:hanging="283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Login</w:t>
      </w:r>
    </w:p>
    <w:p w:rsidR="000D0516" w:rsidRPr="00AA3879" w:rsidRDefault="00AA3879" w:rsidP="000D0516">
      <w:pPr>
        <w:pStyle w:val="ListParagraph"/>
        <w:numPr>
          <w:ilvl w:val="3"/>
          <w:numId w:val="15"/>
        </w:numPr>
        <w:ind w:left="1701" w:hanging="283"/>
        <w:jc w:val="both"/>
        <w:rPr>
          <w:rFonts w:ascii="Arial" w:hAnsi="Arial" w:cs="Arial"/>
          <w:noProof/>
          <w:sz w:val="20"/>
          <w:szCs w:val="20"/>
        </w:rPr>
      </w:pPr>
      <w:r w:rsidRPr="00AA3879">
        <w:rPr>
          <w:rFonts w:ascii="Arial" w:hAnsi="Arial" w:cs="Arial"/>
          <w:noProof/>
          <w:sz w:val="20"/>
          <w:szCs w:val="20"/>
        </w:rPr>
        <w:t>Seting Alat</w:t>
      </w:r>
    </w:p>
    <w:p w:rsidR="00AA3879" w:rsidRDefault="00AA3879" w:rsidP="000D0516">
      <w:pPr>
        <w:pStyle w:val="ListParagraph"/>
        <w:numPr>
          <w:ilvl w:val="3"/>
          <w:numId w:val="15"/>
        </w:numPr>
        <w:ind w:left="1701" w:hanging="283"/>
        <w:jc w:val="both"/>
        <w:rPr>
          <w:rFonts w:ascii="Arial" w:hAnsi="Arial" w:cs="Arial"/>
          <w:noProof/>
          <w:sz w:val="20"/>
          <w:szCs w:val="20"/>
        </w:rPr>
      </w:pPr>
      <w:r w:rsidRPr="00AA3879">
        <w:rPr>
          <w:rFonts w:ascii="Arial" w:hAnsi="Arial" w:cs="Arial"/>
          <w:noProof/>
          <w:sz w:val="20"/>
          <w:szCs w:val="20"/>
        </w:rPr>
        <w:t>Master Shift</w:t>
      </w:r>
    </w:p>
    <w:p w:rsidR="00AA3879" w:rsidRDefault="00AA3879" w:rsidP="000D0516">
      <w:pPr>
        <w:pStyle w:val="ListParagraph"/>
        <w:numPr>
          <w:ilvl w:val="3"/>
          <w:numId w:val="15"/>
        </w:numPr>
        <w:ind w:left="1701" w:hanging="283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Manajemen Karyawan</w:t>
      </w:r>
    </w:p>
    <w:p w:rsidR="00AA3879" w:rsidRPr="00AA3879" w:rsidRDefault="00AA3879" w:rsidP="000D0516">
      <w:pPr>
        <w:pStyle w:val="ListParagraph"/>
        <w:numPr>
          <w:ilvl w:val="3"/>
          <w:numId w:val="15"/>
        </w:numPr>
        <w:ind w:left="1701" w:hanging="283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Laporan Kehadiran</w:t>
      </w:r>
    </w:p>
    <w:p w:rsidR="0031659A" w:rsidRDefault="0031659A" w:rsidP="0031659A">
      <w:pPr>
        <w:pStyle w:val="ListParagraph"/>
        <w:ind w:left="792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4B4A" w:rsidRDefault="00784B4A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Rapat tim IT dengan pihak pengembang alat mengenai antarmuka pemrograman aplikasi (API) .</w:t>
      </w:r>
    </w:p>
    <w:p w:rsidR="00784B4A" w:rsidRDefault="00784B4A" w:rsidP="00784B4A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Pembahasan mengenai dokumentasi API.</w:t>
      </w:r>
    </w:p>
    <w:p w:rsidR="00784B4A" w:rsidRPr="00784B4A" w:rsidRDefault="00784B4A" w:rsidP="00784B4A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Pembahasan mengenai keluaran data.</w:t>
      </w:r>
    </w:p>
    <w:p w:rsidR="00784B4A" w:rsidRDefault="00784B4A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4B4A" w:rsidRDefault="0010137F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Penyusunan </w:t>
      </w:r>
      <w:r w:rsidR="001A09A8">
        <w:rPr>
          <w:rFonts w:ascii="Arial" w:hAnsi="Arial" w:cs="Arial"/>
          <w:b/>
          <w:noProof/>
          <w:sz w:val="20"/>
          <w:szCs w:val="20"/>
        </w:rPr>
        <w:t xml:space="preserve">Jadwal </w:t>
      </w:r>
      <w:r w:rsidR="00695CD9">
        <w:rPr>
          <w:rFonts w:ascii="Arial" w:hAnsi="Arial" w:cs="Arial"/>
          <w:b/>
          <w:noProof/>
          <w:sz w:val="20"/>
          <w:szCs w:val="20"/>
        </w:rPr>
        <w:t>untuk pengembangan aplikasi Woowtime</w:t>
      </w:r>
    </w:p>
    <w:p w:rsidR="001A09A8" w:rsidRDefault="001A09A8" w:rsidP="001A09A8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Perancangan dan pembuatan dokumentasi teknikal :</w:t>
      </w:r>
    </w:p>
    <w:p w:rsidR="001A09A8" w:rsidRDefault="001A09A8" w:rsidP="001A09A8">
      <w:pPr>
        <w:pStyle w:val="ListParagraph"/>
        <w:numPr>
          <w:ilvl w:val="2"/>
          <w:numId w:val="15"/>
        </w:numPr>
        <w:ind w:hanging="27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Pembuatan diagram alur aplikasi permodul.</w:t>
      </w:r>
    </w:p>
    <w:p w:rsidR="001A09A8" w:rsidRDefault="00A059F7" w:rsidP="001A09A8">
      <w:pPr>
        <w:pStyle w:val="ListParagraph"/>
        <w:numPr>
          <w:ilvl w:val="2"/>
          <w:numId w:val="15"/>
        </w:numPr>
        <w:ind w:hanging="27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Pembuatan ERD dan tabel </w:t>
      </w:r>
      <w:r w:rsidRPr="00A059F7">
        <w:rPr>
          <w:rFonts w:ascii="Arial" w:hAnsi="Arial" w:cs="Arial"/>
          <w:noProof/>
          <w:sz w:val="20"/>
          <w:szCs w:val="20"/>
        </w:rPr>
        <w:t>Entitas</w:t>
      </w:r>
      <w:r>
        <w:rPr>
          <w:rFonts w:ascii="Arial" w:hAnsi="Arial" w:cs="Arial"/>
          <w:noProof/>
          <w:sz w:val="20"/>
          <w:szCs w:val="20"/>
        </w:rPr>
        <w:t>.</w:t>
      </w:r>
    </w:p>
    <w:p w:rsidR="001A09A8" w:rsidRDefault="00A059F7" w:rsidP="001A09A8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Pembuatan database.</w:t>
      </w:r>
    </w:p>
    <w:p w:rsidR="00A059F7" w:rsidRDefault="00A059F7" w:rsidP="001A09A8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Pembuatan modul </w:t>
      </w:r>
      <w:r w:rsidRPr="00AA3879">
        <w:rPr>
          <w:rFonts w:ascii="Arial" w:hAnsi="Arial" w:cs="Arial"/>
          <w:noProof/>
          <w:sz w:val="20"/>
          <w:szCs w:val="20"/>
        </w:rPr>
        <w:t>login</w:t>
      </w:r>
      <w:r>
        <w:rPr>
          <w:rFonts w:ascii="Arial" w:hAnsi="Arial" w:cs="Arial"/>
          <w:noProof/>
          <w:sz w:val="20"/>
          <w:szCs w:val="20"/>
        </w:rPr>
        <w:t>.</w:t>
      </w:r>
    </w:p>
    <w:p w:rsidR="00A059F7" w:rsidRPr="0019604E" w:rsidRDefault="00306502" w:rsidP="000D0516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Pembuatan modul Shift</w:t>
      </w:r>
      <w:r w:rsidR="00A059F7">
        <w:rPr>
          <w:rFonts w:ascii="Arial" w:hAnsi="Arial" w:cs="Arial"/>
          <w:noProof/>
          <w:sz w:val="20"/>
          <w:szCs w:val="20"/>
        </w:rPr>
        <w:t>.</w:t>
      </w:r>
      <w:r w:rsidR="000D0516">
        <w:rPr>
          <w:rFonts w:ascii="Arial" w:hAnsi="Arial" w:cs="Arial"/>
          <w:noProof/>
          <w:sz w:val="20"/>
          <w:szCs w:val="20"/>
        </w:rPr>
        <w:t xml:space="preserve">  </w:t>
      </w:r>
    </w:p>
    <w:p w:rsidR="00306502" w:rsidRDefault="00306502" w:rsidP="000E700E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Pembuatan modul Karyawan</w:t>
      </w:r>
      <w:r w:rsidR="00A059F7">
        <w:rPr>
          <w:rFonts w:ascii="Arial" w:hAnsi="Arial" w:cs="Arial"/>
          <w:noProof/>
          <w:sz w:val="20"/>
          <w:szCs w:val="20"/>
        </w:rPr>
        <w:t>.</w:t>
      </w:r>
      <w:r w:rsidR="000E700E">
        <w:rPr>
          <w:rFonts w:ascii="Arial" w:hAnsi="Arial" w:cs="Arial"/>
          <w:noProof/>
          <w:sz w:val="20"/>
          <w:szCs w:val="20"/>
        </w:rPr>
        <w:t xml:space="preserve"> </w:t>
      </w:r>
    </w:p>
    <w:p w:rsidR="00175918" w:rsidRDefault="00175918" w:rsidP="000E700E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Pembuatan modul Seting Alat</w:t>
      </w:r>
    </w:p>
    <w:p w:rsidR="00306502" w:rsidRPr="00306502" w:rsidRDefault="00306502" w:rsidP="00306502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Pembuatan modul </w:t>
      </w:r>
      <w:r w:rsidR="00175918">
        <w:rPr>
          <w:rFonts w:ascii="Arial" w:hAnsi="Arial" w:cs="Arial"/>
          <w:noProof/>
          <w:sz w:val="20"/>
          <w:szCs w:val="20"/>
        </w:rPr>
        <w:t>Laporan</w:t>
      </w:r>
      <w:r>
        <w:rPr>
          <w:rFonts w:ascii="Arial" w:hAnsi="Arial" w:cs="Arial"/>
          <w:noProof/>
          <w:sz w:val="20"/>
          <w:szCs w:val="20"/>
        </w:rPr>
        <w:t xml:space="preserve"> Kehadiran</w:t>
      </w: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784B4A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BD343C" w:rsidRPr="00BD343C" w:rsidRDefault="00A059F7" w:rsidP="00BD343C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Perancangan dan pembuatan dokumentasi teknikal.</w:t>
      </w:r>
    </w:p>
    <w:p w:rsidR="0031659A" w:rsidRPr="00A059F7" w:rsidRDefault="00BD6864" w:rsidP="00A059F7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Diagram a</w:t>
      </w:r>
      <w:r w:rsidR="00A059F7">
        <w:rPr>
          <w:rFonts w:ascii="Arial" w:hAnsi="Arial" w:cs="Arial"/>
          <w:noProof/>
          <w:sz w:val="20"/>
          <w:szCs w:val="20"/>
        </w:rPr>
        <w:t xml:space="preserve">lur </w:t>
      </w:r>
      <w:r w:rsidR="00A059F7" w:rsidRPr="00A059F7">
        <w:rPr>
          <w:rFonts w:ascii="Arial" w:hAnsi="Arial" w:cs="Arial"/>
          <w:i/>
          <w:noProof/>
          <w:sz w:val="20"/>
          <w:szCs w:val="20"/>
        </w:rPr>
        <w:t>login</w:t>
      </w:r>
      <w:r w:rsidR="00A059F7">
        <w:rPr>
          <w:rFonts w:ascii="Arial" w:hAnsi="Arial" w:cs="Arial"/>
          <w:noProof/>
          <w:sz w:val="20"/>
          <w:szCs w:val="20"/>
        </w:rPr>
        <w:t>:</w:t>
      </w:r>
    </w:p>
    <w:p w:rsidR="00BD343C" w:rsidRDefault="00BD343C" w:rsidP="00BD343C">
      <w:pPr>
        <w:pStyle w:val="ListParagraph"/>
        <w:ind w:left="810" w:firstLine="0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BD6864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A059F7" w:rsidRDefault="006A68C8" w:rsidP="00BD6864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  <w:r w:rsidRPr="006A68C8">
        <w:rPr>
          <w:rFonts w:ascii="Arial" w:hAnsi="Arial" w:cs="Arial"/>
          <w:b/>
          <w:noProof/>
          <w:sz w:val="20"/>
          <w:szCs w:val="20"/>
          <w:lang w:eastAsia="en-US"/>
        </w:rPr>
        <w:drawing>
          <wp:inline distT="0" distB="0" distL="0" distR="0" wp14:anchorId="792448E0" wp14:editId="402FE54C">
            <wp:extent cx="2475186" cy="5413124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7131" cy="54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3C" w:rsidRDefault="00BD343C" w:rsidP="00BD6864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BD6864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D343C" w:rsidRDefault="00BD343C" w:rsidP="00BD6864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A059F7" w:rsidRPr="00BD6864" w:rsidRDefault="006A68C8" w:rsidP="00A059F7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Diagram alur </w:t>
      </w:r>
      <w:r w:rsidR="00AA042F">
        <w:rPr>
          <w:rFonts w:ascii="Arial" w:hAnsi="Arial" w:cs="Arial"/>
          <w:noProof/>
          <w:sz w:val="20"/>
          <w:szCs w:val="20"/>
        </w:rPr>
        <w:t>Seting Alat</w:t>
      </w:r>
      <w:r w:rsidR="00BD6864">
        <w:rPr>
          <w:rFonts w:ascii="Arial" w:hAnsi="Arial" w:cs="Arial"/>
          <w:noProof/>
          <w:sz w:val="20"/>
          <w:szCs w:val="20"/>
        </w:rPr>
        <w:t xml:space="preserve"> :</w:t>
      </w:r>
    </w:p>
    <w:p w:rsidR="00852E5F" w:rsidRDefault="00852E5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D6864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2794000" cy="44196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601EFB" w:rsidRDefault="00601EFB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601EFB" w:rsidRDefault="00601EFB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1422F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1422F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1422F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1422F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1422F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1422F" w:rsidRDefault="00B1422F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601EFB" w:rsidRDefault="00601EFB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Pr="00BD6864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D6864" w:rsidRPr="0019604E" w:rsidRDefault="005411D5" w:rsidP="00A059F7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Diagram alur </w:t>
      </w:r>
      <w:r w:rsidR="00B1422F">
        <w:rPr>
          <w:rFonts w:ascii="Arial" w:hAnsi="Arial" w:cs="Arial"/>
          <w:noProof/>
          <w:sz w:val="20"/>
          <w:szCs w:val="20"/>
        </w:rPr>
        <w:t>Seting Shift</w:t>
      </w:r>
      <w:r w:rsidR="0019604E">
        <w:rPr>
          <w:rFonts w:ascii="Arial" w:hAnsi="Arial" w:cs="Arial"/>
          <w:noProof/>
          <w:sz w:val="20"/>
          <w:szCs w:val="20"/>
        </w:rPr>
        <w:t xml:space="preserve"> :</w:t>
      </w: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B1422F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3098800" cy="43053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EA6015" w:rsidRDefault="00EA601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5411D5" w:rsidRDefault="005411D5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19604E" w:rsidRPr="0019604E" w:rsidRDefault="006E40BE" w:rsidP="00A059F7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Diagram alur </w:t>
      </w:r>
      <w:r w:rsidR="00B1422F">
        <w:rPr>
          <w:rFonts w:ascii="Arial" w:hAnsi="Arial" w:cs="Arial"/>
          <w:noProof/>
          <w:sz w:val="20"/>
          <w:szCs w:val="20"/>
        </w:rPr>
        <w:t>manajemen karyawan</w:t>
      </w:r>
      <w:r w:rsidR="0019604E">
        <w:rPr>
          <w:rFonts w:ascii="Arial" w:hAnsi="Arial" w:cs="Arial"/>
          <w:noProof/>
          <w:sz w:val="20"/>
          <w:szCs w:val="20"/>
        </w:rPr>
        <w:t xml:space="preserve"> :</w:t>
      </w:r>
    </w:p>
    <w:p w:rsid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5A7E9A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2990850" cy="4210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4C564D" w:rsidRDefault="004C564D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E40BE" w:rsidRDefault="006E40BE" w:rsidP="0019604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19604E" w:rsidRPr="0019604E" w:rsidRDefault="0019604E" w:rsidP="0019604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19604E" w:rsidRPr="0019604E" w:rsidRDefault="0019604E" w:rsidP="0019604E">
      <w:pPr>
        <w:pStyle w:val="ListParagraph"/>
        <w:ind w:left="81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9604E" w:rsidRPr="00BD343C" w:rsidRDefault="0019604E" w:rsidP="00A059F7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Diagra</w:t>
      </w:r>
      <w:r w:rsidR="00D90B92">
        <w:rPr>
          <w:rFonts w:ascii="Arial" w:hAnsi="Arial" w:cs="Arial"/>
          <w:noProof/>
          <w:sz w:val="20"/>
          <w:szCs w:val="20"/>
        </w:rPr>
        <w:t>m alur laporan</w:t>
      </w:r>
      <w:r w:rsidR="00BD343C">
        <w:rPr>
          <w:rFonts w:ascii="Arial" w:hAnsi="Arial" w:cs="Arial"/>
          <w:noProof/>
          <w:sz w:val="20"/>
          <w:szCs w:val="20"/>
        </w:rPr>
        <w:t xml:space="preserve"> </w:t>
      </w:r>
      <w:r w:rsidR="00B1422F">
        <w:rPr>
          <w:rFonts w:ascii="Arial" w:hAnsi="Arial" w:cs="Arial"/>
          <w:noProof/>
          <w:sz w:val="20"/>
          <w:szCs w:val="20"/>
        </w:rPr>
        <w:t>kehadiran</w:t>
      </w:r>
      <w:r w:rsidR="00BD343C">
        <w:rPr>
          <w:rFonts w:ascii="Arial" w:hAnsi="Arial" w:cs="Arial"/>
          <w:noProof/>
          <w:sz w:val="20"/>
          <w:szCs w:val="20"/>
        </w:rPr>
        <w:t>:</w:t>
      </w:r>
    </w:p>
    <w:p w:rsidR="00BD343C" w:rsidRDefault="00BD343C" w:rsidP="00BD343C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BD343C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  <w:r w:rsidRPr="00DC2018">
        <w:rPr>
          <w:rFonts w:ascii="Arial" w:hAnsi="Arial" w:cs="Arial"/>
          <w:b/>
          <w:noProof/>
          <w:sz w:val="20"/>
          <w:szCs w:val="20"/>
          <w:lang w:eastAsia="en-US"/>
        </w:rPr>
        <w:drawing>
          <wp:inline distT="0" distB="0" distL="0" distR="0" wp14:anchorId="4A7C856B" wp14:editId="4AD0C146">
            <wp:extent cx="2886075" cy="5596570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7391" cy="55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C13809" w:rsidRDefault="00C13809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C13809" w:rsidRDefault="00C13809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F52D83" w:rsidRDefault="00F52D83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DC2018" w:rsidRDefault="00DC2018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D343C" w:rsidRPr="00BD343C" w:rsidRDefault="00BD343C" w:rsidP="00BD343C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BD343C" w:rsidRPr="00AF2E6E" w:rsidRDefault="00BD343C" w:rsidP="00A059F7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Diagram Entitas (ERD) :</w:t>
      </w:r>
    </w:p>
    <w:p w:rsidR="0010137F" w:rsidRDefault="0010137F" w:rsidP="00AF2E6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D469E6" w:rsidRDefault="00D469E6" w:rsidP="00AF2E6E">
      <w:pPr>
        <w:pStyle w:val="ListParagraph"/>
        <w:ind w:left="810" w:firstLine="0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6400800" cy="40297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9E6" w:rsidRPr="00AF2E6E" w:rsidRDefault="00D469E6" w:rsidP="00AF2E6E">
      <w:pPr>
        <w:pStyle w:val="ListParagraph"/>
        <w:ind w:left="810" w:firstLine="0"/>
        <w:jc w:val="center"/>
        <w:rPr>
          <w:rFonts w:ascii="Arial" w:hAnsi="Arial" w:cs="Arial"/>
          <w:b/>
          <w:noProof/>
          <w:sz w:val="20"/>
          <w:szCs w:val="20"/>
        </w:rPr>
      </w:pPr>
    </w:p>
    <w:p w:rsidR="00AF2E6E" w:rsidRDefault="00AF2E6E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Rapat internal IT terkait pembahasan </w:t>
      </w:r>
      <w:r w:rsidR="00AD564B">
        <w:rPr>
          <w:rFonts w:ascii="Arial" w:hAnsi="Arial" w:cs="Arial"/>
          <w:b/>
          <w:noProof/>
          <w:sz w:val="20"/>
          <w:szCs w:val="20"/>
        </w:rPr>
        <w:t>rancangan</w:t>
      </w:r>
      <w:r>
        <w:rPr>
          <w:rFonts w:ascii="Arial" w:hAnsi="Arial" w:cs="Arial"/>
          <w:b/>
          <w:noProof/>
          <w:sz w:val="20"/>
          <w:szCs w:val="20"/>
        </w:rPr>
        <w:t xml:space="preserve"> teknikal.</w:t>
      </w:r>
    </w:p>
    <w:p w:rsidR="008D7C15" w:rsidRDefault="008D7C15" w:rsidP="00AF2E6E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Melakukan pengecekan lebih lanjut terhadap dokumentasi apakah sudah sesuai dengan SOP.</w:t>
      </w:r>
    </w:p>
    <w:p w:rsidR="00AF2E6E" w:rsidRDefault="00AF2E6E" w:rsidP="00AF2E6E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Pembahasan mengenai kebutuhan dan alat pengembangan aplikasi berda</w:t>
      </w:r>
      <w:r w:rsidR="008D7C15">
        <w:rPr>
          <w:rFonts w:ascii="Arial" w:hAnsi="Arial" w:cs="Arial"/>
          <w:noProof/>
          <w:sz w:val="20"/>
          <w:szCs w:val="20"/>
        </w:rPr>
        <w:t>s</w:t>
      </w:r>
      <w:r>
        <w:rPr>
          <w:rFonts w:ascii="Arial" w:hAnsi="Arial" w:cs="Arial"/>
          <w:noProof/>
          <w:sz w:val="20"/>
          <w:szCs w:val="20"/>
        </w:rPr>
        <w:t>arkan SOP pengembangan aplikasi</w:t>
      </w:r>
      <w:r w:rsidR="008D7C15">
        <w:rPr>
          <w:rFonts w:ascii="Arial" w:hAnsi="Arial" w:cs="Arial"/>
          <w:noProof/>
          <w:sz w:val="20"/>
          <w:szCs w:val="20"/>
        </w:rPr>
        <w:t>, dengan alat pengembangan sebagai berikut</w:t>
      </w:r>
      <w:r>
        <w:rPr>
          <w:rFonts w:ascii="Arial" w:hAnsi="Arial" w:cs="Arial"/>
          <w:noProof/>
          <w:sz w:val="20"/>
          <w:szCs w:val="20"/>
        </w:rPr>
        <w:t>.</w:t>
      </w:r>
      <w:r w:rsidR="008D7C15">
        <w:rPr>
          <w:rFonts w:ascii="Arial" w:hAnsi="Arial" w:cs="Arial"/>
          <w:noProof/>
          <w:sz w:val="20"/>
          <w:szCs w:val="20"/>
        </w:rPr>
        <w:t xml:space="preserve"> </w:t>
      </w:r>
    </w:p>
    <w:p w:rsidR="00AF2E6E" w:rsidRDefault="00AF2E6E" w:rsidP="00AF2E6E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Sistem Operasi : Windows.</w:t>
      </w:r>
    </w:p>
    <w:p w:rsidR="005135FA" w:rsidRPr="005135FA" w:rsidRDefault="00CC0959" w:rsidP="005135FA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Bahasa Pemrograman : PHP 5</w:t>
      </w:r>
      <w:r w:rsidR="00AF2E6E">
        <w:rPr>
          <w:rFonts w:ascii="Arial" w:hAnsi="Arial" w:cs="Arial"/>
          <w:noProof/>
          <w:sz w:val="20"/>
          <w:szCs w:val="20"/>
        </w:rPr>
        <w:t>.4.</w:t>
      </w:r>
      <w:r w:rsidR="005135FA">
        <w:rPr>
          <w:rFonts w:ascii="Arial" w:hAnsi="Arial" w:cs="Arial"/>
          <w:noProof/>
          <w:sz w:val="20"/>
          <w:szCs w:val="20"/>
        </w:rPr>
        <w:t xml:space="preserve"> , Javascript Ext Js</w:t>
      </w:r>
    </w:p>
    <w:p w:rsidR="00AF2E6E" w:rsidRDefault="00AF2E6E" w:rsidP="00AF2E6E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Database </w:t>
      </w:r>
      <w:r w:rsidR="00CC0959">
        <w:rPr>
          <w:rFonts w:ascii="Arial" w:hAnsi="Arial" w:cs="Arial"/>
          <w:noProof/>
          <w:sz w:val="20"/>
          <w:szCs w:val="20"/>
        </w:rPr>
        <w:t>: PostgreSQL 9.1</w:t>
      </w:r>
      <w:r w:rsidR="007C6D89">
        <w:rPr>
          <w:rFonts w:ascii="Arial" w:hAnsi="Arial" w:cs="Arial"/>
          <w:noProof/>
          <w:sz w:val="20"/>
          <w:szCs w:val="20"/>
        </w:rPr>
        <w:t>.</w:t>
      </w:r>
    </w:p>
    <w:p w:rsidR="007C6D89" w:rsidRDefault="007C6D89" w:rsidP="00866581">
      <w:pPr>
        <w:pStyle w:val="ListParagraph"/>
        <w:numPr>
          <w:ilvl w:val="2"/>
          <w:numId w:val="15"/>
        </w:numPr>
        <w:spacing w:after="0"/>
        <w:ind w:left="1440" w:hanging="634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Server : Apache 2.4</w:t>
      </w:r>
    </w:p>
    <w:p w:rsidR="00F52D83" w:rsidRDefault="008D7C15" w:rsidP="008B52E0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Penentuan s</w:t>
      </w:r>
      <w:r w:rsidR="00411EA0">
        <w:rPr>
          <w:rFonts w:ascii="Arial" w:hAnsi="Arial" w:cs="Arial"/>
          <w:noProof/>
          <w:sz w:val="20"/>
          <w:szCs w:val="20"/>
        </w:rPr>
        <w:t xml:space="preserve">pesifikasi </w:t>
      </w:r>
      <w:r>
        <w:rPr>
          <w:rFonts w:ascii="Arial" w:hAnsi="Arial" w:cs="Arial"/>
          <w:noProof/>
          <w:sz w:val="20"/>
          <w:szCs w:val="20"/>
        </w:rPr>
        <w:t>perangkat keras dan lunak untuk implementasi aplikasi, dengan spesifikasi sebagai berikut :</w:t>
      </w:r>
    </w:p>
    <w:p w:rsidR="00C62695" w:rsidRPr="00C62695" w:rsidRDefault="00C62695" w:rsidP="00C62695">
      <w:pPr>
        <w:jc w:val="both"/>
        <w:rPr>
          <w:rFonts w:ascii="Arial" w:hAnsi="Arial" w:cs="Arial"/>
          <w:noProof/>
          <w:sz w:val="20"/>
          <w:szCs w:val="20"/>
        </w:rPr>
      </w:pPr>
    </w:p>
    <w:tbl>
      <w:tblPr>
        <w:tblStyle w:val="LightList-Accent3"/>
        <w:tblpPr w:leftFromText="180" w:rightFromText="180" w:vertAnchor="text" w:horzAnchor="margin" w:tblpXSpec="center" w:tblpY="210"/>
        <w:tblW w:w="0" w:type="auto"/>
        <w:tblLook w:val="0620" w:firstRow="1" w:lastRow="0" w:firstColumn="0" w:lastColumn="0" w:noHBand="1" w:noVBand="1"/>
      </w:tblPr>
      <w:tblGrid>
        <w:gridCol w:w="3500"/>
        <w:gridCol w:w="3240"/>
        <w:gridCol w:w="2520"/>
      </w:tblGrid>
      <w:tr w:rsidR="008B52E0" w:rsidTr="008B5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00" w:type="dxa"/>
          </w:tcPr>
          <w:p w:rsidR="008B52E0" w:rsidRDefault="008B52E0" w:rsidP="008B52E0">
            <w:r>
              <w:t>Parameter</w:t>
            </w:r>
          </w:p>
        </w:tc>
        <w:tc>
          <w:tcPr>
            <w:tcW w:w="3240" w:type="dxa"/>
          </w:tcPr>
          <w:p w:rsidR="008B52E0" w:rsidRDefault="008B52E0" w:rsidP="008B52E0">
            <w:proofErr w:type="spellStart"/>
            <w:r>
              <w:t>Nilai</w:t>
            </w:r>
            <w:proofErr w:type="spellEnd"/>
          </w:p>
        </w:tc>
        <w:tc>
          <w:tcPr>
            <w:tcW w:w="2520" w:type="dxa"/>
          </w:tcPr>
          <w:p w:rsidR="008B52E0" w:rsidRDefault="008B52E0" w:rsidP="008B52E0">
            <w:proofErr w:type="spellStart"/>
            <w:r>
              <w:t>Tipe</w:t>
            </w:r>
            <w:proofErr w:type="spellEnd"/>
          </w:p>
        </w:tc>
      </w:tr>
      <w:tr w:rsidR="008B52E0" w:rsidTr="008B52E0">
        <w:tc>
          <w:tcPr>
            <w:tcW w:w="3500" w:type="dxa"/>
          </w:tcPr>
          <w:p w:rsidR="008B52E0" w:rsidRDefault="008B52E0" w:rsidP="008B52E0">
            <w:r>
              <w:lastRenderedPageBreak/>
              <w:t xml:space="preserve">Minimum </w:t>
            </w:r>
            <w:proofErr w:type="spellStart"/>
            <w:r>
              <w:t>Prosesor</w:t>
            </w:r>
            <w:proofErr w:type="spellEnd"/>
          </w:p>
        </w:tc>
        <w:tc>
          <w:tcPr>
            <w:tcW w:w="3240" w:type="dxa"/>
          </w:tcPr>
          <w:p w:rsidR="008B52E0" w:rsidRDefault="008B52E0" w:rsidP="008B52E0">
            <w:r>
              <w:t xml:space="preserve">Intel </w:t>
            </w:r>
            <w:proofErr w:type="spellStart"/>
            <w:r>
              <w:t>atau</w:t>
            </w:r>
            <w:proofErr w:type="spellEnd"/>
            <w:r>
              <w:t xml:space="preserve"> AMD 4 Cores</w:t>
            </w:r>
          </w:p>
        </w:tc>
        <w:tc>
          <w:tcPr>
            <w:tcW w:w="2520" w:type="dxa"/>
          </w:tcPr>
          <w:p w:rsidR="008B52E0" w:rsidRDefault="008B52E0" w:rsidP="008B52E0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</w:tr>
      <w:tr w:rsidR="008B52E0" w:rsidTr="008B52E0">
        <w:tc>
          <w:tcPr>
            <w:tcW w:w="3500" w:type="dxa"/>
          </w:tcPr>
          <w:p w:rsidR="008B52E0" w:rsidRDefault="008B52E0" w:rsidP="008B52E0">
            <w:r>
              <w:t>Minimum RAM</w:t>
            </w:r>
          </w:p>
        </w:tc>
        <w:tc>
          <w:tcPr>
            <w:tcW w:w="3240" w:type="dxa"/>
          </w:tcPr>
          <w:p w:rsidR="008B52E0" w:rsidRDefault="008B52E0" w:rsidP="008B52E0">
            <w:r>
              <w:t>4 GB</w:t>
            </w:r>
          </w:p>
        </w:tc>
        <w:tc>
          <w:tcPr>
            <w:tcW w:w="2520" w:type="dxa"/>
          </w:tcPr>
          <w:p w:rsidR="008B52E0" w:rsidRDefault="008B52E0" w:rsidP="008B52E0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</w:tr>
      <w:tr w:rsidR="008B52E0" w:rsidTr="008B52E0">
        <w:tc>
          <w:tcPr>
            <w:tcW w:w="3500" w:type="dxa"/>
          </w:tcPr>
          <w:p w:rsidR="008B52E0" w:rsidRDefault="008B52E0" w:rsidP="008B52E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</w:p>
        </w:tc>
        <w:tc>
          <w:tcPr>
            <w:tcW w:w="3240" w:type="dxa"/>
          </w:tcPr>
          <w:p w:rsidR="008B52E0" w:rsidRDefault="008B52E0" w:rsidP="008B52E0">
            <w:r>
              <w:t xml:space="preserve">Windows 7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64 bit</w:t>
            </w:r>
          </w:p>
        </w:tc>
        <w:tc>
          <w:tcPr>
            <w:tcW w:w="2520" w:type="dxa"/>
          </w:tcPr>
          <w:p w:rsidR="008B52E0" w:rsidRDefault="008B52E0" w:rsidP="008B52E0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</w:tr>
    </w:tbl>
    <w:p w:rsidR="00D04DED" w:rsidRPr="00866581" w:rsidRDefault="00D04DED" w:rsidP="00866581">
      <w:pPr>
        <w:jc w:val="both"/>
        <w:rPr>
          <w:rFonts w:ascii="Arial" w:hAnsi="Arial" w:cs="Arial"/>
          <w:noProof/>
          <w:sz w:val="20"/>
          <w:szCs w:val="20"/>
        </w:rPr>
      </w:pPr>
    </w:p>
    <w:p w:rsidR="00AF2E6E" w:rsidRPr="00AF2E6E" w:rsidRDefault="001C6E31" w:rsidP="00AF2E6E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Membahas </w:t>
      </w:r>
      <w:r w:rsidR="00866581">
        <w:rPr>
          <w:rFonts w:ascii="Arial" w:hAnsi="Arial" w:cs="Arial"/>
          <w:noProof/>
          <w:sz w:val="20"/>
          <w:szCs w:val="20"/>
        </w:rPr>
        <w:t>keterbatasan Tim IT dan mencari solusi</w:t>
      </w:r>
      <w:r>
        <w:rPr>
          <w:rFonts w:ascii="Arial" w:hAnsi="Arial" w:cs="Arial"/>
          <w:noProof/>
          <w:sz w:val="20"/>
          <w:szCs w:val="20"/>
        </w:rPr>
        <w:t xml:space="preserve"> untuk hal tersebut</w:t>
      </w:r>
      <w:r w:rsidR="00AF2E6E">
        <w:rPr>
          <w:rFonts w:ascii="Arial" w:hAnsi="Arial" w:cs="Arial"/>
          <w:noProof/>
          <w:sz w:val="20"/>
          <w:szCs w:val="20"/>
        </w:rPr>
        <w:t>.</w:t>
      </w:r>
    </w:p>
    <w:p w:rsidR="000E1C94" w:rsidRDefault="000E1C94" w:rsidP="000E1C94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0137F" w:rsidRDefault="008B47C2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Pembuatan database</w:t>
      </w:r>
    </w:p>
    <w:p w:rsidR="00AD564B" w:rsidRDefault="008B47C2" w:rsidP="008B47C2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 w:rsidRPr="008B47C2">
        <w:rPr>
          <w:rFonts w:ascii="Arial" w:hAnsi="Arial" w:cs="Arial"/>
          <w:noProof/>
          <w:sz w:val="20"/>
          <w:szCs w:val="20"/>
        </w:rPr>
        <w:t xml:space="preserve">Tabel dan kolom berdasarkan diagram entitas dalam </w:t>
      </w:r>
      <w:r>
        <w:rPr>
          <w:rFonts w:ascii="Arial" w:hAnsi="Arial" w:cs="Arial"/>
          <w:noProof/>
          <w:sz w:val="20"/>
          <w:szCs w:val="20"/>
        </w:rPr>
        <w:t>rancangan teknikal.</w:t>
      </w:r>
    </w:p>
    <w:p w:rsidR="00140FCC" w:rsidRPr="005E45B1" w:rsidRDefault="00140FCC" w:rsidP="005E45B1">
      <w:pPr>
        <w:pStyle w:val="ListParagraph"/>
        <w:numPr>
          <w:ilvl w:val="1"/>
          <w:numId w:val="15"/>
        </w:numPr>
        <w:ind w:left="810" w:hanging="45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Dat</w:t>
      </w:r>
      <w:r w:rsidR="00CC0959">
        <w:rPr>
          <w:rFonts w:ascii="Arial" w:hAnsi="Arial" w:cs="Arial"/>
          <w:noProof/>
          <w:sz w:val="20"/>
          <w:szCs w:val="20"/>
          <w:lang w:val="id-ID"/>
        </w:rPr>
        <w:t>abase menggunakan PostgreSQL 9.</w:t>
      </w:r>
      <w:r w:rsidR="00CC0959">
        <w:rPr>
          <w:rFonts w:ascii="Arial" w:hAnsi="Arial" w:cs="Arial"/>
          <w:noProof/>
          <w:sz w:val="20"/>
          <w:szCs w:val="20"/>
        </w:rPr>
        <w:t>1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087E5E" w:rsidRDefault="00087E5E" w:rsidP="00087E5E">
      <w:pPr>
        <w:pStyle w:val="ListParagraph"/>
        <w:ind w:left="810" w:firstLine="0"/>
        <w:jc w:val="both"/>
        <w:rPr>
          <w:rFonts w:ascii="Arial" w:hAnsi="Arial" w:cs="Arial"/>
          <w:noProof/>
          <w:sz w:val="20"/>
          <w:szCs w:val="20"/>
        </w:rPr>
      </w:pPr>
    </w:p>
    <w:p w:rsidR="008F3EDB" w:rsidRPr="00584B01" w:rsidRDefault="008F3EDB" w:rsidP="008F3EDB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584B01">
        <w:rPr>
          <w:rFonts w:ascii="Calibri" w:eastAsia="Calibri" w:hAnsi="Calibri" w:cs="Calibri"/>
          <w:b/>
          <w:spacing w:val="-2"/>
        </w:rPr>
        <w:t>P</w:t>
      </w:r>
      <w:r w:rsidRPr="00584B01">
        <w:rPr>
          <w:rFonts w:ascii="Calibri" w:eastAsia="Calibri" w:hAnsi="Calibri" w:cs="Calibri"/>
          <w:b/>
          <w:spacing w:val="-1"/>
        </w:rPr>
        <w:t>erancangan</w:t>
      </w:r>
      <w:proofErr w:type="spellEnd"/>
      <w:r w:rsidRPr="00584B01">
        <w:rPr>
          <w:rFonts w:ascii="Calibri" w:eastAsia="Calibri" w:hAnsi="Calibri" w:cs="Calibri"/>
          <w:b/>
        </w:rPr>
        <w:t xml:space="preserve"> </w:t>
      </w:r>
      <w:proofErr w:type="spellStart"/>
      <w:r w:rsidRPr="00584B01">
        <w:rPr>
          <w:rFonts w:ascii="Calibri" w:eastAsia="Calibri" w:hAnsi="Calibri" w:cs="Calibri"/>
          <w:b/>
          <w:spacing w:val="-1"/>
        </w:rPr>
        <w:t>S</w:t>
      </w:r>
      <w:r w:rsidRPr="00584B01">
        <w:rPr>
          <w:rFonts w:ascii="Calibri" w:eastAsia="Calibri" w:hAnsi="Calibri" w:cs="Calibri"/>
          <w:b/>
          <w:spacing w:val="4"/>
        </w:rPr>
        <w:t>k</w:t>
      </w:r>
      <w:r w:rsidRPr="00584B01">
        <w:rPr>
          <w:rFonts w:ascii="Calibri" w:eastAsia="Calibri" w:hAnsi="Calibri" w:cs="Calibri"/>
          <w:b/>
          <w:spacing w:val="-1"/>
        </w:rPr>
        <w:t>e</w:t>
      </w:r>
      <w:r w:rsidRPr="00584B01">
        <w:rPr>
          <w:rFonts w:ascii="Calibri" w:eastAsia="Calibri" w:hAnsi="Calibri" w:cs="Calibri"/>
          <w:b/>
          <w:spacing w:val="-2"/>
        </w:rPr>
        <w:t>t</w:t>
      </w:r>
      <w:r w:rsidRPr="00584B01">
        <w:rPr>
          <w:rFonts w:ascii="Calibri" w:eastAsia="Calibri" w:hAnsi="Calibri" w:cs="Calibri"/>
          <w:b/>
          <w:spacing w:val="2"/>
        </w:rPr>
        <w:t>s</w:t>
      </w:r>
      <w:r w:rsidRPr="00584B01">
        <w:rPr>
          <w:rFonts w:ascii="Calibri" w:eastAsia="Calibri" w:hAnsi="Calibri" w:cs="Calibri"/>
          <w:b/>
        </w:rPr>
        <w:t>a</w:t>
      </w:r>
      <w:proofErr w:type="spellEnd"/>
      <w:r w:rsidRPr="00584B01">
        <w:rPr>
          <w:rFonts w:ascii="Calibri" w:eastAsia="Calibri" w:hAnsi="Calibri" w:cs="Calibri"/>
          <w:b/>
          <w:spacing w:val="-3"/>
        </w:rPr>
        <w:t xml:space="preserve"> </w:t>
      </w:r>
      <w:proofErr w:type="spellStart"/>
      <w:r w:rsidRPr="00584B01">
        <w:rPr>
          <w:rFonts w:ascii="Calibri" w:eastAsia="Calibri" w:hAnsi="Calibri" w:cs="Calibri"/>
          <w:b/>
        </w:rPr>
        <w:t>A</w:t>
      </w:r>
      <w:r w:rsidRPr="00584B01">
        <w:rPr>
          <w:rFonts w:ascii="Calibri" w:eastAsia="Calibri" w:hAnsi="Calibri" w:cs="Calibri"/>
          <w:b/>
          <w:spacing w:val="1"/>
        </w:rPr>
        <w:t>pli</w:t>
      </w:r>
      <w:r w:rsidRPr="00584B01">
        <w:rPr>
          <w:rFonts w:ascii="Calibri" w:eastAsia="Calibri" w:hAnsi="Calibri" w:cs="Calibri"/>
          <w:b/>
        </w:rPr>
        <w:t>k</w:t>
      </w:r>
      <w:r w:rsidRPr="00584B01">
        <w:rPr>
          <w:rFonts w:ascii="Calibri" w:eastAsia="Calibri" w:hAnsi="Calibri" w:cs="Calibri"/>
          <w:b/>
          <w:spacing w:val="-1"/>
        </w:rPr>
        <w:t>a</w:t>
      </w:r>
      <w:r w:rsidRPr="00584B01">
        <w:rPr>
          <w:rFonts w:ascii="Calibri" w:eastAsia="Calibri" w:hAnsi="Calibri" w:cs="Calibri"/>
          <w:b/>
          <w:spacing w:val="2"/>
        </w:rPr>
        <w:t>s</w:t>
      </w:r>
      <w:r w:rsidRPr="00584B01">
        <w:rPr>
          <w:rFonts w:ascii="Calibri" w:eastAsia="Calibri" w:hAnsi="Calibri" w:cs="Calibri"/>
          <w:b/>
        </w:rPr>
        <w:t>i</w:t>
      </w:r>
      <w:proofErr w:type="spellEnd"/>
    </w:p>
    <w:p w:rsidR="008F3EDB" w:rsidRPr="00C3378A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3378A">
        <w:rPr>
          <w:rFonts w:ascii="Arial" w:eastAsia="Calibri" w:hAnsi="Arial" w:cs="Arial"/>
          <w:sz w:val="20"/>
          <w:szCs w:val="20"/>
        </w:rPr>
        <w:t>M</w:t>
      </w:r>
      <w:r w:rsidRPr="00C3378A">
        <w:rPr>
          <w:rFonts w:ascii="Arial" w:eastAsia="Calibri" w:hAnsi="Arial" w:cs="Arial"/>
          <w:spacing w:val="-2"/>
          <w:sz w:val="20"/>
          <w:szCs w:val="20"/>
        </w:rPr>
        <w:t>e</w:t>
      </w:r>
      <w:r w:rsidRPr="00C3378A">
        <w:rPr>
          <w:rFonts w:ascii="Arial" w:eastAsia="Calibri" w:hAnsi="Arial" w:cs="Arial"/>
          <w:sz w:val="20"/>
          <w:szCs w:val="20"/>
        </w:rPr>
        <w:t>mbu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z w:val="20"/>
          <w:szCs w:val="20"/>
        </w:rPr>
        <w:t>t</w:t>
      </w:r>
      <w:proofErr w:type="spellEnd"/>
      <w:r w:rsidRPr="00C3378A">
        <w:rPr>
          <w:rFonts w:ascii="Arial" w:eastAsia="Calibri" w:hAnsi="Arial" w:cs="Arial"/>
          <w:spacing w:val="-3"/>
          <w:sz w:val="20"/>
          <w:szCs w:val="20"/>
        </w:rPr>
        <w:t xml:space="preserve"> </w:t>
      </w:r>
      <w:proofErr w:type="spellStart"/>
      <w:r w:rsidRPr="00C3378A">
        <w:rPr>
          <w:rFonts w:ascii="Arial" w:eastAsia="Calibri" w:hAnsi="Arial" w:cs="Arial"/>
          <w:spacing w:val="2"/>
          <w:sz w:val="20"/>
          <w:szCs w:val="20"/>
        </w:rPr>
        <w:t>s</w:t>
      </w:r>
      <w:r w:rsidRPr="00C3378A">
        <w:rPr>
          <w:rFonts w:ascii="Arial" w:eastAsia="Calibri" w:hAnsi="Arial" w:cs="Arial"/>
          <w:sz w:val="20"/>
          <w:szCs w:val="20"/>
        </w:rPr>
        <w:t>k</w:t>
      </w:r>
      <w:r w:rsidRPr="00C3378A">
        <w:rPr>
          <w:rFonts w:ascii="Arial" w:eastAsia="Calibri" w:hAnsi="Arial" w:cs="Arial"/>
          <w:spacing w:val="2"/>
          <w:sz w:val="20"/>
          <w:szCs w:val="20"/>
        </w:rPr>
        <w:t>e</w:t>
      </w:r>
      <w:r w:rsidRPr="00C3378A">
        <w:rPr>
          <w:rFonts w:ascii="Arial" w:eastAsia="Calibri" w:hAnsi="Arial" w:cs="Arial"/>
          <w:spacing w:val="-2"/>
          <w:sz w:val="20"/>
          <w:szCs w:val="20"/>
        </w:rPr>
        <w:t>t</w:t>
      </w:r>
      <w:r w:rsidRPr="00C3378A">
        <w:rPr>
          <w:rFonts w:ascii="Arial" w:eastAsia="Calibri" w:hAnsi="Arial" w:cs="Arial"/>
          <w:spacing w:val="2"/>
          <w:sz w:val="20"/>
          <w:szCs w:val="20"/>
        </w:rPr>
        <w:t>s</w:t>
      </w:r>
      <w:r w:rsidRPr="00C3378A">
        <w:rPr>
          <w:rFonts w:ascii="Arial" w:eastAsia="Calibri" w:hAnsi="Arial" w:cs="Arial"/>
          <w:sz w:val="20"/>
          <w:szCs w:val="20"/>
        </w:rPr>
        <w:t>a</w:t>
      </w:r>
      <w:proofErr w:type="spellEnd"/>
      <w:r w:rsidRPr="00C3378A">
        <w:rPr>
          <w:rFonts w:ascii="Arial" w:eastAsia="Calibri" w:hAnsi="Arial" w:cs="Arial"/>
          <w:spacing w:val="-3"/>
          <w:sz w:val="20"/>
          <w:szCs w:val="20"/>
        </w:rPr>
        <w:t xml:space="preserve"> 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l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z w:val="20"/>
          <w:szCs w:val="20"/>
        </w:rPr>
        <w:t>yo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u</w:t>
      </w:r>
      <w:r w:rsidRPr="00C3378A">
        <w:rPr>
          <w:rFonts w:ascii="Arial" w:eastAsia="Calibri" w:hAnsi="Arial" w:cs="Arial"/>
          <w:sz w:val="20"/>
          <w:szCs w:val="20"/>
        </w:rPr>
        <w:t xml:space="preserve">t </w:t>
      </w:r>
      <w:proofErr w:type="spellStart"/>
      <w:r w:rsidRPr="00C3378A">
        <w:rPr>
          <w:rFonts w:ascii="Arial" w:eastAsia="Calibri" w:hAnsi="Arial" w:cs="Arial"/>
          <w:sz w:val="20"/>
          <w:szCs w:val="20"/>
        </w:rPr>
        <w:t>u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ta</w:t>
      </w:r>
      <w:r w:rsidRPr="00C3378A">
        <w:rPr>
          <w:rFonts w:ascii="Arial" w:eastAsia="Calibri" w:hAnsi="Arial" w:cs="Arial"/>
          <w:sz w:val="20"/>
          <w:szCs w:val="20"/>
        </w:rPr>
        <w:t>ma</w:t>
      </w:r>
      <w:proofErr w:type="spellEnd"/>
      <w:r w:rsidRPr="00C3378A">
        <w:rPr>
          <w:rFonts w:ascii="Arial" w:eastAsia="Calibri" w:hAnsi="Arial" w:cs="Arial"/>
          <w:spacing w:val="1"/>
          <w:sz w:val="20"/>
          <w:szCs w:val="20"/>
        </w:rPr>
        <w:t xml:space="preserve"> </w:t>
      </w:r>
      <w:proofErr w:type="spellStart"/>
      <w:r w:rsidRPr="00C3378A">
        <w:rPr>
          <w:rFonts w:ascii="Arial" w:eastAsia="Calibri" w:hAnsi="Arial" w:cs="Arial"/>
          <w:sz w:val="20"/>
          <w:szCs w:val="20"/>
        </w:rPr>
        <w:t>d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ar</w:t>
      </w:r>
      <w:r w:rsidRPr="00C3378A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3378A">
        <w:rPr>
          <w:rFonts w:ascii="Arial" w:eastAsia="Calibri" w:hAnsi="Arial" w:cs="Arial"/>
          <w:spacing w:val="3"/>
          <w:sz w:val="20"/>
          <w:szCs w:val="20"/>
        </w:rPr>
        <w:t xml:space="preserve"> </w:t>
      </w:r>
      <w:proofErr w:type="spellStart"/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z w:val="20"/>
          <w:szCs w:val="20"/>
        </w:rPr>
        <w:t>p</w:t>
      </w:r>
      <w:r w:rsidRPr="00C3378A">
        <w:rPr>
          <w:rFonts w:ascii="Arial" w:eastAsia="Calibri" w:hAnsi="Arial" w:cs="Arial"/>
          <w:spacing w:val="2"/>
          <w:sz w:val="20"/>
          <w:szCs w:val="20"/>
        </w:rPr>
        <w:t>l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i</w:t>
      </w:r>
      <w:r w:rsidRPr="00C3378A">
        <w:rPr>
          <w:rFonts w:ascii="Arial" w:eastAsia="Calibri" w:hAnsi="Arial" w:cs="Arial"/>
          <w:sz w:val="20"/>
          <w:szCs w:val="20"/>
        </w:rPr>
        <w:t>k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pacing w:val="2"/>
          <w:sz w:val="20"/>
          <w:szCs w:val="20"/>
        </w:rPr>
        <w:t>s</w:t>
      </w:r>
      <w:r w:rsidRPr="00C3378A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3378A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="001B7D25">
        <w:rPr>
          <w:rFonts w:ascii="Arial" w:eastAsia="Calibri" w:hAnsi="Arial" w:cs="Arial"/>
          <w:sz w:val="20"/>
          <w:szCs w:val="20"/>
        </w:rPr>
        <w:t>Woowtime</w:t>
      </w:r>
      <w:proofErr w:type="spellEnd"/>
    </w:p>
    <w:p w:rsidR="008F3EDB" w:rsidRPr="00C3378A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3378A">
        <w:rPr>
          <w:rFonts w:ascii="Arial" w:hAnsi="Arial" w:cs="Arial"/>
          <w:sz w:val="20"/>
          <w:szCs w:val="20"/>
        </w:rPr>
        <w:t>Membuat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sketsa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dari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halaman-halaman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3378A">
        <w:rPr>
          <w:rFonts w:ascii="Arial" w:hAnsi="Arial" w:cs="Arial"/>
          <w:sz w:val="20"/>
          <w:szCs w:val="20"/>
        </w:rPr>
        <w:t>dibutuhkan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dari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aplikasi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seperti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login, </w:t>
      </w:r>
      <w:proofErr w:type="spellStart"/>
      <w:r w:rsidR="00C8738F">
        <w:rPr>
          <w:rFonts w:ascii="Arial" w:hAnsi="Arial" w:cs="Arial"/>
          <w:sz w:val="20"/>
          <w:szCs w:val="20"/>
        </w:rPr>
        <w:t>seting</w:t>
      </w:r>
      <w:proofErr w:type="spellEnd"/>
      <w:r w:rsidR="00C8738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8738F">
        <w:rPr>
          <w:rFonts w:ascii="Arial" w:hAnsi="Arial" w:cs="Arial"/>
          <w:sz w:val="20"/>
          <w:szCs w:val="20"/>
        </w:rPr>
        <w:t>alat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, </w:t>
      </w:r>
      <w:r w:rsidR="00C8738F">
        <w:rPr>
          <w:rFonts w:ascii="Arial" w:hAnsi="Arial" w:cs="Arial"/>
          <w:sz w:val="20"/>
          <w:szCs w:val="20"/>
        </w:rPr>
        <w:t xml:space="preserve">master </w:t>
      </w:r>
      <w:proofErr w:type="spellStart"/>
      <w:r w:rsidR="00C8738F">
        <w:rPr>
          <w:rFonts w:ascii="Arial" w:hAnsi="Arial" w:cs="Arial"/>
          <w:sz w:val="20"/>
          <w:szCs w:val="20"/>
        </w:rPr>
        <w:t>shift</w:t>
      </w:r>
      <w:proofErr w:type="gramStart"/>
      <w:r w:rsidR="00C8738F">
        <w:rPr>
          <w:rFonts w:ascii="Arial" w:hAnsi="Arial" w:cs="Arial"/>
          <w:sz w:val="20"/>
          <w:szCs w:val="20"/>
        </w:rPr>
        <w:t>,manajemen</w:t>
      </w:r>
      <w:proofErr w:type="spellEnd"/>
      <w:proofErr w:type="gramEnd"/>
      <w:r w:rsidR="00C8738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8738F">
        <w:rPr>
          <w:rFonts w:ascii="Arial" w:hAnsi="Arial" w:cs="Arial"/>
          <w:sz w:val="20"/>
          <w:szCs w:val="20"/>
        </w:rPr>
        <w:t>karyawan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dan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8738F">
        <w:rPr>
          <w:rFonts w:ascii="Arial" w:hAnsi="Arial" w:cs="Arial"/>
          <w:sz w:val="20"/>
          <w:szCs w:val="20"/>
        </w:rPr>
        <w:t>laporan</w:t>
      </w:r>
      <w:proofErr w:type="spellEnd"/>
      <w:r w:rsidR="00C8738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8738F">
        <w:rPr>
          <w:rFonts w:ascii="Arial" w:hAnsi="Arial" w:cs="Arial"/>
          <w:sz w:val="20"/>
          <w:szCs w:val="20"/>
        </w:rPr>
        <w:t>kehadiran</w:t>
      </w:r>
      <w:proofErr w:type="spellEnd"/>
      <w:r w:rsidRPr="00C3378A">
        <w:rPr>
          <w:rFonts w:ascii="Arial" w:hAnsi="Arial" w:cs="Arial"/>
          <w:sz w:val="20"/>
          <w:szCs w:val="20"/>
        </w:rPr>
        <w:t>.</w:t>
      </w:r>
    </w:p>
    <w:p w:rsidR="008F3EDB" w:rsidRPr="00C3378A" w:rsidRDefault="008F3EDB" w:rsidP="00C8738F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3378A">
        <w:rPr>
          <w:rFonts w:ascii="Arial" w:hAnsi="Arial" w:cs="Arial"/>
          <w:sz w:val="20"/>
          <w:szCs w:val="20"/>
        </w:rPr>
        <w:t>Membuat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sketsa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8738F">
        <w:rPr>
          <w:rFonts w:ascii="Arial" w:hAnsi="Arial" w:cs="Arial"/>
          <w:sz w:val="20"/>
          <w:szCs w:val="20"/>
        </w:rPr>
        <w:t>halaman-halaman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yang </w:t>
      </w:r>
      <w:proofErr w:type="spellStart"/>
      <w:proofErr w:type="gramStart"/>
      <w:r w:rsidRPr="00C3378A">
        <w:rPr>
          <w:rFonts w:ascii="Arial" w:hAnsi="Arial" w:cs="Arial"/>
          <w:sz w:val="20"/>
          <w:szCs w:val="20"/>
        </w:rPr>
        <w:t>akan</w:t>
      </w:r>
      <w:proofErr w:type="spellEnd"/>
      <w:proofErr w:type="gram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ditampilkan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pada</w:t>
      </w:r>
      <w:proofErr w:type="spellEnd"/>
      <w:r w:rsidRPr="00C337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378A">
        <w:rPr>
          <w:rFonts w:ascii="Arial" w:hAnsi="Arial" w:cs="Arial"/>
          <w:sz w:val="20"/>
          <w:szCs w:val="20"/>
        </w:rPr>
        <w:t>aplikasi</w:t>
      </w:r>
      <w:proofErr w:type="spellEnd"/>
      <w:r w:rsidRPr="00C3378A">
        <w:rPr>
          <w:rFonts w:ascii="Arial" w:hAnsi="Arial" w:cs="Arial"/>
          <w:sz w:val="20"/>
          <w:szCs w:val="20"/>
        </w:rPr>
        <w:t>.</w:t>
      </w:r>
      <w:r w:rsidR="00C8738F">
        <w:rPr>
          <w:rFonts w:ascii="Arial" w:hAnsi="Arial" w:cs="Arial"/>
          <w:b/>
          <w:noProof/>
          <w:sz w:val="20"/>
          <w:szCs w:val="20"/>
        </w:rPr>
        <w:t xml:space="preserve"> </w:t>
      </w:r>
    </w:p>
    <w:p w:rsidR="008F3EDB" w:rsidRPr="008F3EDB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3378A">
        <w:rPr>
          <w:rFonts w:ascii="Arial" w:eastAsia="Calibri" w:hAnsi="Arial" w:cs="Arial"/>
          <w:sz w:val="20"/>
          <w:szCs w:val="20"/>
        </w:rPr>
        <w:t>E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v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l</w:t>
      </w:r>
      <w:r w:rsidRPr="00C3378A">
        <w:rPr>
          <w:rFonts w:ascii="Arial" w:eastAsia="Calibri" w:hAnsi="Arial" w:cs="Arial"/>
          <w:sz w:val="20"/>
          <w:szCs w:val="20"/>
        </w:rPr>
        <w:t>u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pacing w:val="2"/>
          <w:sz w:val="20"/>
          <w:szCs w:val="20"/>
        </w:rPr>
        <w:t>s</w:t>
      </w:r>
      <w:r w:rsidRPr="00C3378A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3378A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3378A">
        <w:rPr>
          <w:rFonts w:ascii="Arial" w:eastAsia="Calibri" w:hAnsi="Arial" w:cs="Arial"/>
          <w:sz w:val="20"/>
          <w:szCs w:val="20"/>
        </w:rPr>
        <w:t>d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e</w:t>
      </w:r>
      <w:r w:rsidRPr="00C3378A">
        <w:rPr>
          <w:rFonts w:ascii="Arial" w:eastAsia="Calibri" w:hAnsi="Arial" w:cs="Arial"/>
          <w:sz w:val="20"/>
          <w:szCs w:val="20"/>
        </w:rPr>
        <w:t>n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g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a</w:t>
      </w:r>
      <w:r w:rsidRPr="00C3378A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3378A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3378A">
        <w:rPr>
          <w:rFonts w:ascii="Arial" w:eastAsia="Calibri" w:hAnsi="Arial" w:cs="Arial"/>
          <w:spacing w:val="-2"/>
          <w:sz w:val="20"/>
          <w:szCs w:val="20"/>
        </w:rPr>
        <w:t>t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i</w:t>
      </w:r>
      <w:r w:rsidRPr="00C3378A">
        <w:rPr>
          <w:rFonts w:ascii="Arial" w:eastAsia="Calibri" w:hAnsi="Arial" w:cs="Arial"/>
          <w:sz w:val="20"/>
          <w:szCs w:val="20"/>
        </w:rPr>
        <w:t>m</w:t>
      </w:r>
      <w:proofErr w:type="spellEnd"/>
      <w:r w:rsidRPr="00C3378A">
        <w:rPr>
          <w:rFonts w:ascii="Arial" w:eastAsia="Calibri" w:hAnsi="Arial" w:cs="Arial"/>
          <w:spacing w:val="-2"/>
          <w:sz w:val="20"/>
          <w:szCs w:val="20"/>
        </w:rPr>
        <w:t xml:space="preserve"> </w:t>
      </w:r>
      <w:r w:rsidRPr="00C3378A">
        <w:rPr>
          <w:rFonts w:ascii="Arial" w:eastAsia="Calibri" w:hAnsi="Arial" w:cs="Arial"/>
          <w:sz w:val="20"/>
          <w:szCs w:val="20"/>
        </w:rPr>
        <w:t>d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e</w:t>
      </w:r>
      <w:r w:rsidRPr="00C3378A">
        <w:rPr>
          <w:rFonts w:ascii="Arial" w:eastAsia="Calibri" w:hAnsi="Arial" w:cs="Arial"/>
          <w:sz w:val="20"/>
          <w:szCs w:val="20"/>
        </w:rPr>
        <w:t>v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e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l</w:t>
      </w:r>
      <w:r w:rsidRPr="00C3378A">
        <w:rPr>
          <w:rFonts w:ascii="Arial" w:eastAsia="Calibri" w:hAnsi="Arial" w:cs="Arial"/>
          <w:sz w:val="20"/>
          <w:szCs w:val="20"/>
        </w:rPr>
        <w:t>op</w:t>
      </w:r>
      <w:r w:rsidRPr="00C3378A">
        <w:rPr>
          <w:rFonts w:ascii="Arial" w:eastAsia="Calibri" w:hAnsi="Arial" w:cs="Arial"/>
          <w:spacing w:val="1"/>
          <w:sz w:val="20"/>
          <w:szCs w:val="20"/>
        </w:rPr>
        <w:t>m</w:t>
      </w:r>
      <w:r w:rsidRPr="00C3378A">
        <w:rPr>
          <w:rFonts w:ascii="Arial" w:eastAsia="Calibri" w:hAnsi="Arial" w:cs="Arial"/>
          <w:spacing w:val="-1"/>
          <w:sz w:val="20"/>
          <w:szCs w:val="20"/>
        </w:rPr>
        <w:t>e</w:t>
      </w:r>
      <w:r w:rsidRPr="00C3378A">
        <w:rPr>
          <w:rFonts w:ascii="Arial" w:eastAsia="Calibri" w:hAnsi="Arial" w:cs="Arial"/>
          <w:sz w:val="20"/>
          <w:szCs w:val="20"/>
        </w:rPr>
        <w:t>nt</w:t>
      </w:r>
    </w:p>
    <w:p w:rsidR="008F3EDB" w:rsidRDefault="008F3EDB" w:rsidP="008F3EDB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C8738F" w:rsidRDefault="00C8738F" w:rsidP="008F3EDB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C8738F" w:rsidRDefault="00C8738F" w:rsidP="00C8738F">
      <w:pPr>
        <w:spacing w:after="107"/>
        <w:ind w:left="1440" w:hanging="630"/>
        <w:jc w:val="both"/>
      </w:pPr>
      <w:r>
        <w:rPr>
          <w:noProof/>
          <w:lang w:eastAsia="en-US"/>
        </w:rPr>
        <w:drawing>
          <wp:anchor distT="0" distB="0" distL="114300" distR="114300" simplePos="0" relativeHeight="251669504" behindDoc="0" locked="0" layoutInCell="1" allowOverlap="1" wp14:anchorId="197BF0CC" wp14:editId="42D18A44">
            <wp:simplePos x="0" y="0"/>
            <wp:positionH relativeFrom="page">
              <wp:posOffset>1856740</wp:posOffset>
            </wp:positionH>
            <wp:positionV relativeFrom="paragraph">
              <wp:posOffset>118110</wp:posOffset>
            </wp:positionV>
            <wp:extent cx="3764634" cy="2552773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2-06-10 at 1.42.35 PM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34" cy="2552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38F" w:rsidRDefault="00C8738F" w:rsidP="00C8738F">
      <w:pPr>
        <w:spacing w:after="107"/>
        <w:ind w:left="1440" w:hanging="630"/>
        <w:jc w:val="both"/>
      </w:pPr>
    </w:p>
    <w:p w:rsidR="00C8738F" w:rsidRDefault="00C8738F" w:rsidP="00C8738F">
      <w:pPr>
        <w:spacing w:after="107"/>
        <w:ind w:left="711"/>
        <w:jc w:val="both"/>
      </w:pPr>
    </w:p>
    <w:p w:rsidR="00C8738F" w:rsidRDefault="00C8738F" w:rsidP="00C8738F">
      <w:pPr>
        <w:spacing w:after="107"/>
        <w:ind w:left="711"/>
        <w:jc w:val="both"/>
      </w:pPr>
    </w:p>
    <w:p w:rsidR="00C8738F" w:rsidRDefault="00C8738F" w:rsidP="00C8738F">
      <w:pPr>
        <w:spacing w:after="107"/>
        <w:ind w:left="711"/>
        <w:jc w:val="both"/>
      </w:pPr>
    </w:p>
    <w:p w:rsidR="00C8738F" w:rsidRDefault="00C8738F" w:rsidP="00C8738F">
      <w:pPr>
        <w:spacing w:after="107"/>
        <w:ind w:left="711"/>
        <w:jc w:val="both"/>
      </w:pPr>
    </w:p>
    <w:p w:rsidR="00C8738F" w:rsidRDefault="00C8738F" w:rsidP="00C8738F">
      <w:pPr>
        <w:spacing w:after="107"/>
        <w:ind w:left="711"/>
        <w:jc w:val="both"/>
      </w:pPr>
    </w:p>
    <w:p w:rsidR="00C8738F" w:rsidRDefault="00C8738F" w:rsidP="00C8738F">
      <w:pPr>
        <w:spacing w:after="107"/>
        <w:ind w:left="711"/>
        <w:jc w:val="both"/>
      </w:pPr>
    </w:p>
    <w:p w:rsidR="00C8738F" w:rsidRDefault="00C8738F" w:rsidP="00C8738F">
      <w:pPr>
        <w:spacing w:after="107"/>
        <w:ind w:left="711"/>
        <w:jc w:val="center"/>
      </w:pPr>
    </w:p>
    <w:p w:rsidR="00C8738F" w:rsidRDefault="00C8738F" w:rsidP="00C8738F"/>
    <w:p w:rsidR="00C8738F" w:rsidRDefault="00C8738F" w:rsidP="00C8738F">
      <w:pPr>
        <w:jc w:val="center"/>
      </w:pPr>
      <w:proofErr w:type="spellStart"/>
      <w:r w:rsidRPr="005A5C18">
        <w:t>Gambar</w:t>
      </w:r>
      <w:proofErr w:type="spellEnd"/>
      <w:r w:rsidRPr="005A5C18">
        <w:t xml:space="preserve"> </w:t>
      </w:r>
      <w:r>
        <w:t>8</w:t>
      </w:r>
      <w:r w:rsidRPr="005A5C18">
        <w:t xml:space="preserve">.a. </w:t>
      </w:r>
      <w:proofErr w:type="spellStart"/>
      <w:r w:rsidRPr="005A5C18">
        <w:t>Sketsa</w:t>
      </w:r>
      <w:proofErr w:type="spellEnd"/>
      <w:r w:rsidRPr="005A5C18">
        <w:t xml:space="preserve"> </w:t>
      </w:r>
      <w:proofErr w:type="spellStart"/>
      <w:r w:rsidRPr="005A5C18">
        <w:t>Halaman</w:t>
      </w:r>
      <w:proofErr w:type="spellEnd"/>
      <w:r w:rsidRPr="005A5C18">
        <w:t xml:space="preserve"> Login</w:t>
      </w:r>
    </w:p>
    <w:p w:rsidR="00C8738F" w:rsidRDefault="00C8738F" w:rsidP="00C8738F">
      <w:pPr>
        <w:jc w:val="center"/>
      </w:pPr>
    </w:p>
    <w:p w:rsidR="00C8738F" w:rsidRDefault="00C8738F" w:rsidP="00C8738F">
      <w:pPr>
        <w:jc w:val="center"/>
      </w:pPr>
    </w:p>
    <w:p w:rsidR="00C8738F" w:rsidRDefault="00C8738F" w:rsidP="00C8738F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09C2DB32" wp14:editId="135FC92F">
            <wp:extent cx="3608070" cy="25463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8F" w:rsidRDefault="00C8738F" w:rsidP="00C8738F">
      <w:pPr>
        <w:jc w:val="center"/>
      </w:pPr>
      <w:proofErr w:type="spellStart"/>
      <w:r w:rsidRPr="005A5C18">
        <w:t>Gambar</w:t>
      </w:r>
      <w:proofErr w:type="spellEnd"/>
      <w:r w:rsidRPr="005A5C18">
        <w:t xml:space="preserve"> </w:t>
      </w:r>
      <w:r>
        <w:t>8</w:t>
      </w:r>
      <w:r w:rsidRPr="005A5C18">
        <w:t xml:space="preserve">.b. </w:t>
      </w:r>
      <w:proofErr w:type="spellStart"/>
      <w:r>
        <w:t>Seting</w:t>
      </w:r>
      <w:proofErr w:type="spellEnd"/>
      <w:r>
        <w:t xml:space="preserve"> </w:t>
      </w:r>
      <w:proofErr w:type="spellStart"/>
      <w:r>
        <w:t>Alat</w:t>
      </w:r>
      <w:proofErr w:type="spellEnd"/>
    </w:p>
    <w:p w:rsidR="00C8738F" w:rsidRDefault="00C8738F" w:rsidP="00C8738F">
      <w:pPr>
        <w:jc w:val="center"/>
        <w:rPr>
          <w:noProof/>
        </w:rPr>
      </w:pPr>
    </w:p>
    <w:p w:rsidR="00C8738F" w:rsidRDefault="00C8738F" w:rsidP="00C8738F">
      <w:pPr>
        <w:jc w:val="center"/>
        <w:rPr>
          <w:noProof/>
        </w:rPr>
      </w:pPr>
    </w:p>
    <w:p w:rsidR="00C8738F" w:rsidRDefault="00C8738F" w:rsidP="00C8738F">
      <w:pPr>
        <w:jc w:val="center"/>
      </w:pPr>
      <w:r>
        <w:rPr>
          <w:noProof/>
          <w:lang w:eastAsia="en-US"/>
        </w:rPr>
        <w:drawing>
          <wp:inline distT="0" distB="0" distL="0" distR="0" wp14:anchorId="5CB5D681" wp14:editId="46F3092D">
            <wp:extent cx="3538220" cy="2131060"/>
            <wp:effectExtent l="0" t="0" r="508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8F" w:rsidRDefault="00C8738F" w:rsidP="00C8738F">
      <w:pPr>
        <w:jc w:val="center"/>
      </w:pPr>
      <w:proofErr w:type="spellStart"/>
      <w:r w:rsidRPr="005A5C18">
        <w:t>Gambar</w:t>
      </w:r>
      <w:proofErr w:type="spellEnd"/>
      <w:r w:rsidRPr="005A5C18">
        <w:t xml:space="preserve"> </w:t>
      </w:r>
      <w:r>
        <w:t>8</w:t>
      </w:r>
      <w:r w:rsidRPr="005A5C18">
        <w:t xml:space="preserve">.c. </w:t>
      </w:r>
      <w:proofErr w:type="spellStart"/>
      <w:r w:rsidRPr="005A5C18">
        <w:t>Sketsa</w:t>
      </w:r>
      <w:proofErr w:type="spellEnd"/>
      <w:r w:rsidRPr="005A5C18">
        <w:t xml:space="preserve"> </w:t>
      </w:r>
      <w:proofErr w:type="spellStart"/>
      <w:r>
        <w:t>Seting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(Shift)</w:t>
      </w:r>
    </w:p>
    <w:p w:rsidR="00C8738F" w:rsidRDefault="00C8738F" w:rsidP="00C8738F">
      <w:pPr>
        <w:jc w:val="center"/>
      </w:pPr>
    </w:p>
    <w:p w:rsidR="00C8738F" w:rsidRDefault="00C8738F" w:rsidP="00C8738F">
      <w:pPr>
        <w:jc w:val="center"/>
      </w:pPr>
    </w:p>
    <w:p w:rsidR="00C8738F" w:rsidRDefault="00C8738F" w:rsidP="00C8738F">
      <w:pPr>
        <w:jc w:val="center"/>
      </w:pPr>
    </w:p>
    <w:p w:rsidR="00C8738F" w:rsidRDefault="00C8738F" w:rsidP="00C8738F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74B3D5EA" wp14:editId="322278A8">
            <wp:extent cx="3524250" cy="2447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8F" w:rsidRDefault="00C8738F" w:rsidP="00C8738F">
      <w:pPr>
        <w:jc w:val="center"/>
      </w:pPr>
      <w:proofErr w:type="spellStart"/>
      <w:r w:rsidRPr="005A5C18">
        <w:t>Gambar</w:t>
      </w:r>
      <w:proofErr w:type="spellEnd"/>
      <w:r w:rsidRPr="005A5C18">
        <w:t xml:space="preserve"> </w:t>
      </w:r>
      <w:r>
        <w:t>8</w:t>
      </w:r>
      <w:r w:rsidRPr="005A5C18">
        <w:t xml:space="preserve">.d. </w:t>
      </w:r>
      <w:proofErr w:type="spellStart"/>
      <w:r w:rsidRPr="005A5C18">
        <w:t>Sketsa</w:t>
      </w:r>
      <w:proofErr w:type="spellEnd"/>
      <w:r w:rsidRPr="005A5C18"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Karyawan</w:t>
      </w:r>
      <w:proofErr w:type="spellEnd"/>
    </w:p>
    <w:p w:rsidR="00C8738F" w:rsidRDefault="00C8738F" w:rsidP="00C8738F">
      <w:pPr>
        <w:spacing w:before="240" w:after="0" w:line="360" w:lineRule="auto"/>
        <w:jc w:val="center"/>
        <w:rPr>
          <w:rFonts w:cstheme="minorHAnsi"/>
        </w:rPr>
      </w:pPr>
      <w:r>
        <w:rPr>
          <w:rFonts w:ascii="Calibri" w:eastAsia="Calibri" w:hAnsi="Calibri" w:cs="Calibri"/>
          <w:noProof/>
          <w:lang w:eastAsia="en-US"/>
        </w:rPr>
        <w:drawing>
          <wp:anchor distT="0" distB="0" distL="114300" distR="114300" simplePos="0" relativeHeight="251667456" behindDoc="1" locked="0" layoutInCell="1" allowOverlap="1" wp14:anchorId="6F7B883D" wp14:editId="712689BD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3436620" cy="266890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2-06-10 at 2.22.46 PM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B34AC">
        <w:rPr>
          <w:rFonts w:cstheme="minorHAnsi"/>
        </w:rPr>
        <w:t>Gambar</w:t>
      </w:r>
      <w:proofErr w:type="spellEnd"/>
      <w:r w:rsidRPr="005B34AC">
        <w:rPr>
          <w:rFonts w:cstheme="minorHAnsi"/>
        </w:rPr>
        <w:t xml:space="preserve"> </w:t>
      </w:r>
      <w:r>
        <w:rPr>
          <w:rFonts w:cstheme="minorHAnsi"/>
        </w:rPr>
        <w:t>8</w:t>
      </w:r>
      <w:r w:rsidRPr="005B34AC">
        <w:rPr>
          <w:rFonts w:cstheme="minorHAnsi"/>
        </w:rPr>
        <w:t>.</w:t>
      </w:r>
      <w:r>
        <w:rPr>
          <w:rFonts w:cstheme="minorHAnsi"/>
        </w:rPr>
        <w:t>e</w:t>
      </w:r>
      <w:r w:rsidRPr="005B34AC">
        <w:rPr>
          <w:rFonts w:cstheme="minorHAnsi"/>
        </w:rPr>
        <w:t xml:space="preserve">. </w:t>
      </w:r>
      <w:proofErr w:type="spellStart"/>
      <w:r w:rsidRPr="005B34AC">
        <w:rPr>
          <w:rFonts w:cstheme="minorHAnsi"/>
        </w:rPr>
        <w:t>Sketsa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Kehadiran</w:t>
      </w:r>
      <w:proofErr w:type="spellEnd"/>
    </w:p>
    <w:p w:rsidR="00C8738F" w:rsidRPr="00C3378A" w:rsidRDefault="00C8738F" w:rsidP="008F3EDB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8F3EDB" w:rsidRDefault="008F3EDB" w:rsidP="008F3EDB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id-ID"/>
        </w:rPr>
        <w:t>Pembuatan</w:t>
      </w:r>
      <w:r>
        <w:rPr>
          <w:rFonts w:ascii="Arial" w:hAnsi="Arial" w:cs="Arial"/>
          <w:b/>
          <w:noProof/>
          <w:sz w:val="20"/>
          <w:szCs w:val="20"/>
        </w:rPr>
        <w:t xml:space="preserve"> Desain</w:t>
      </w:r>
      <w:r>
        <w:rPr>
          <w:rFonts w:ascii="Arial" w:hAnsi="Arial" w:cs="Arial"/>
          <w:b/>
          <w:noProof/>
          <w:sz w:val="20"/>
          <w:szCs w:val="20"/>
          <w:lang w:val="id-ID"/>
        </w:rPr>
        <w:t xml:space="preserve"> Mockup</w:t>
      </w:r>
      <w:r>
        <w:rPr>
          <w:rFonts w:ascii="Arial" w:hAnsi="Arial" w:cs="Arial"/>
          <w:b/>
          <w:noProof/>
          <w:sz w:val="20"/>
          <w:szCs w:val="20"/>
        </w:rPr>
        <w:t>.</w:t>
      </w:r>
    </w:p>
    <w:p w:rsidR="008F3EDB" w:rsidRPr="00C8738F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8738F">
        <w:rPr>
          <w:rFonts w:ascii="Arial" w:eastAsia="Calibri" w:hAnsi="Arial" w:cs="Arial"/>
          <w:sz w:val="20"/>
          <w:szCs w:val="20"/>
        </w:rPr>
        <w:t>M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e</w:t>
      </w:r>
      <w:r w:rsidRPr="00C8738F">
        <w:rPr>
          <w:rFonts w:ascii="Arial" w:eastAsia="Calibri" w:hAnsi="Arial" w:cs="Arial"/>
          <w:sz w:val="20"/>
          <w:szCs w:val="20"/>
        </w:rPr>
        <w:t>mbu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t</w:t>
      </w:r>
      <w:proofErr w:type="spellEnd"/>
      <w:r w:rsidRPr="00C8738F">
        <w:rPr>
          <w:rFonts w:ascii="Arial" w:eastAsia="Calibri" w:hAnsi="Arial" w:cs="Arial"/>
          <w:spacing w:val="-4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pacing w:val="4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gn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z w:val="20"/>
          <w:szCs w:val="20"/>
        </w:rPr>
        <w:t>mo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c</w:t>
      </w:r>
      <w:r w:rsidRPr="00C8738F">
        <w:rPr>
          <w:rFonts w:ascii="Arial" w:eastAsia="Calibri" w:hAnsi="Arial" w:cs="Arial"/>
          <w:sz w:val="20"/>
          <w:szCs w:val="20"/>
        </w:rPr>
        <w:t>kup</w:t>
      </w:r>
      <w:r w:rsidRPr="00C8738F">
        <w:rPr>
          <w:rFonts w:ascii="Arial" w:eastAsia="Calibri" w:hAnsi="Arial" w:cs="Arial"/>
          <w:spacing w:val="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i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l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kuk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t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l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h</w:t>
      </w:r>
      <w:proofErr w:type="spellEnd"/>
      <w:r w:rsidRPr="00C8738F">
        <w:rPr>
          <w:rFonts w:ascii="Arial" w:eastAsia="Calibri" w:hAnsi="Arial" w:cs="Arial"/>
          <w:spacing w:val="3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2"/>
          <w:sz w:val="20"/>
          <w:szCs w:val="20"/>
        </w:rPr>
        <w:t>t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h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p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z w:val="20"/>
          <w:szCs w:val="20"/>
        </w:rPr>
        <w:t>v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l</w:t>
      </w:r>
      <w:r w:rsidRPr="00C8738F">
        <w:rPr>
          <w:rFonts w:ascii="Arial" w:eastAsia="Calibri" w:hAnsi="Arial" w:cs="Arial"/>
          <w:sz w:val="20"/>
          <w:szCs w:val="20"/>
        </w:rPr>
        <w:t>u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kh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r</w:t>
      </w:r>
      <w:proofErr w:type="spellEnd"/>
      <w:r w:rsidRPr="00C8738F">
        <w:rPr>
          <w:rFonts w:ascii="Arial" w:eastAsia="Calibri" w:hAnsi="Arial" w:cs="Arial"/>
          <w:spacing w:val="-3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k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t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a</w:t>
      </w:r>
      <w:proofErr w:type="spellEnd"/>
      <w:r w:rsidRPr="00C8738F">
        <w:rPr>
          <w:rFonts w:ascii="Arial" w:eastAsia="Calibri" w:hAnsi="Arial" w:cs="Arial"/>
          <w:spacing w:val="-3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i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l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ew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t</w:t>
      </w:r>
      <w:r w:rsidRPr="00C8738F">
        <w:rPr>
          <w:rFonts w:ascii="Arial" w:eastAsia="Calibri" w:hAnsi="Arial" w:cs="Arial"/>
          <w:sz w:val="20"/>
          <w:szCs w:val="20"/>
        </w:rPr>
        <w:t>i</w:t>
      </w:r>
      <w:proofErr w:type="spellEnd"/>
    </w:p>
    <w:p w:rsidR="008F3EDB" w:rsidRPr="00C8738F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8738F">
        <w:rPr>
          <w:rFonts w:ascii="Arial" w:eastAsia="Calibri" w:hAnsi="Arial" w:cs="Arial"/>
          <w:sz w:val="20"/>
          <w:szCs w:val="20"/>
        </w:rPr>
        <w:t>M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e</w:t>
      </w:r>
      <w:r w:rsidRPr="00C8738F">
        <w:rPr>
          <w:rFonts w:ascii="Arial" w:eastAsia="Calibri" w:hAnsi="Arial" w:cs="Arial"/>
          <w:sz w:val="20"/>
          <w:szCs w:val="20"/>
        </w:rPr>
        <w:t>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z w:val="20"/>
          <w:szCs w:val="20"/>
        </w:rPr>
        <w:t>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t</w:t>
      </w:r>
      <w:r w:rsidRPr="00C8738F">
        <w:rPr>
          <w:rFonts w:ascii="Arial" w:eastAsia="Calibri" w:hAnsi="Arial" w:cs="Arial"/>
          <w:sz w:val="20"/>
          <w:szCs w:val="20"/>
        </w:rPr>
        <w:t>uk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pacing w:val="3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p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ifi</w:t>
      </w:r>
      <w:r w:rsidRPr="00C8738F">
        <w:rPr>
          <w:rFonts w:ascii="Arial" w:eastAsia="Calibri" w:hAnsi="Arial" w:cs="Arial"/>
          <w:sz w:val="20"/>
          <w:szCs w:val="20"/>
        </w:rPr>
        <w:t>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gn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z w:val="20"/>
          <w:szCs w:val="20"/>
        </w:rPr>
        <w:t>p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er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t</w:t>
      </w:r>
      <w:r w:rsidRPr="00C8738F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-1"/>
          <w:sz w:val="20"/>
          <w:szCs w:val="20"/>
        </w:rPr>
        <w:t>war</w:t>
      </w:r>
      <w:r w:rsidRPr="00C8738F">
        <w:rPr>
          <w:rFonts w:ascii="Arial" w:eastAsia="Calibri" w:hAnsi="Arial" w:cs="Arial"/>
          <w:sz w:val="20"/>
          <w:szCs w:val="20"/>
        </w:rPr>
        <w:t>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proofErr w:type="spellEnd"/>
      <w:r w:rsidRPr="00C8738F">
        <w:rPr>
          <w:rFonts w:ascii="Arial" w:eastAsia="Calibri" w:hAnsi="Arial" w:cs="Arial"/>
          <w:sz w:val="20"/>
          <w:szCs w:val="20"/>
        </w:rPr>
        <w:t>,</w:t>
      </w:r>
      <w:r w:rsidRPr="00C8738F">
        <w:rPr>
          <w:rFonts w:ascii="Arial" w:eastAsia="Calibri" w:hAnsi="Arial" w:cs="Arial"/>
          <w:spacing w:val="3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f</w:t>
      </w:r>
      <w:r w:rsidRPr="00C8738F">
        <w:rPr>
          <w:rFonts w:ascii="Arial" w:eastAsia="Calibri" w:hAnsi="Arial" w:cs="Arial"/>
          <w:sz w:val="20"/>
          <w:szCs w:val="20"/>
        </w:rPr>
        <w:t>on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t</w:t>
      </w:r>
      <w:r w:rsidRPr="00C8738F">
        <w:rPr>
          <w:rFonts w:ascii="Arial" w:eastAsia="Calibri" w:hAnsi="Arial" w:cs="Arial"/>
          <w:sz w:val="20"/>
          <w:szCs w:val="20"/>
        </w:rPr>
        <w:t>,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g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mb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r</w:t>
      </w:r>
      <w:proofErr w:type="spellEnd"/>
      <w:r w:rsidRPr="00C8738F">
        <w:rPr>
          <w:rFonts w:ascii="Arial" w:eastAsia="Calibri" w:hAnsi="Arial" w:cs="Arial"/>
          <w:spacing w:val="7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c</w:t>
      </w:r>
      <w:r w:rsidRPr="00C8738F">
        <w:rPr>
          <w:rFonts w:ascii="Arial" w:eastAsia="Calibri" w:hAnsi="Arial" w:cs="Arial"/>
          <w:sz w:val="20"/>
          <w:szCs w:val="20"/>
        </w:rPr>
        <w:t>on</w:t>
      </w:r>
      <w:r w:rsidRPr="00C8738F">
        <w:rPr>
          <w:rFonts w:ascii="Arial" w:eastAsia="Calibri" w:hAnsi="Arial" w:cs="Arial"/>
          <w:spacing w:val="2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z w:val="20"/>
          <w:szCs w:val="20"/>
        </w:rPr>
        <w:t>y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ng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4"/>
          <w:sz w:val="20"/>
          <w:szCs w:val="20"/>
        </w:rPr>
        <w:t>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g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u</w:t>
      </w:r>
      <w:r w:rsidRPr="00C8738F">
        <w:rPr>
          <w:rFonts w:ascii="Arial" w:eastAsia="Calibri" w:hAnsi="Arial" w:cs="Arial"/>
          <w:sz w:val="20"/>
          <w:szCs w:val="20"/>
        </w:rPr>
        <w:t>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</w:p>
    <w:p w:rsidR="008F3EDB" w:rsidRPr="00C8738F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C8738F">
        <w:rPr>
          <w:rFonts w:ascii="Arial" w:eastAsia="Calibri" w:hAnsi="Arial" w:cs="Arial"/>
          <w:sz w:val="20"/>
          <w:szCs w:val="20"/>
        </w:rPr>
        <w:t>Mo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c</w:t>
      </w:r>
      <w:r w:rsidRPr="00C8738F">
        <w:rPr>
          <w:rFonts w:ascii="Arial" w:eastAsia="Calibri" w:hAnsi="Arial" w:cs="Arial"/>
          <w:sz w:val="20"/>
          <w:szCs w:val="20"/>
        </w:rPr>
        <w:t>kup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is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u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z w:val="20"/>
          <w:szCs w:val="20"/>
        </w:rPr>
        <w:t>n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g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-2"/>
          <w:sz w:val="20"/>
          <w:szCs w:val="20"/>
        </w:rPr>
        <w:t>t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n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ar</w:t>
      </w:r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2"/>
          <w:sz w:val="20"/>
          <w:szCs w:val="20"/>
        </w:rPr>
        <w:t xml:space="preserve"> </w:t>
      </w:r>
      <w:r w:rsidRPr="00C8738F">
        <w:rPr>
          <w:rFonts w:ascii="Arial" w:eastAsia="Calibri" w:hAnsi="Arial" w:cs="Arial"/>
          <w:sz w:val="20"/>
          <w:szCs w:val="20"/>
        </w:rPr>
        <w:t>d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gn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p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l</w:t>
      </w:r>
      <w:r w:rsidRPr="00C8738F">
        <w:rPr>
          <w:rFonts w:ascii="Arial" w:eastAsia="Calibri" w:hAnsi="Arial" w:cs="Arial"/>
          <w:spacing w:val="1"/>
          <w:sz w:val="20"/>
          <w:szCs w:val="20"/>
        </w:rPr>
        <w:t>i</w:t>
      </w:r>
      <w:r w:rsidRPr="00C8738F">
        <w:rPr>
          <w:rFonts w:ascii="Arial" w:eastAsia="Calibri" w:hAnsi="Arial" w:cs="Arial"/>
          <w:sz w:val="20"/>
          <w:szCs w:val="20"/>
        </w:rPr>
        <w:t>k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z w:val="20"/>
          <w:szCs w:val="20"/>
        </w:rPr>
        <w:t>i</w:t>
      </w:r>
      <w:proofErr w:type="spellEnd"/>
      <w:r w:rsidRPr="00C8738F">
        <w:rPr>
          <w:rFonts w:ascii="Arial" w:eastAsia="Calibri" w:hAnsi="Arial" w:cs="Arial"/>
          <w:spacing w:val="-1"/>
          <w:sz w:val="20"/>
          <w:szCs w:val="20"/>
        </w:rPr>
        <w:t xml:space="preserve"> </w:t>
      </w:r>
      <w:proofErr w:type="spellStart"/>
      <w:r w:rsidRPr="00C8738F">
        <w:rPr>
          <w:rFonts w:ascii="Arial" w:eastAsia="Calibri" w:hAnsi="Arial" w:cs="Arial"/>
          <w:sz w:val="20"/>
          <w:szCs w:val="20"/>
        </w:rPr>
        <w:t>p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er</w:t>
      </w:r>
      <w:r w:rsidRPr="00C8738F">
        <w:rPr>
          <w:rFonts w:ascii="Arial" w:eastAsia="Calibri" w:hAnsi="Arial" w:cs="Arial"/>
          <w:sz w:val="20"/>
          <w:szCs w:val="20"/>
        </w:rPr>
        <w:t>u</w:t>
      </w:r>
      <w:r w:rsidRPr="00C8738F">
        <w:rPr>
          <w:rFonts w:ascii="Arial" w:eastAsia="Calibri" w:hAnsi="Arial" w:cs="Arial"/>
          <w:spacing w:val="2"/>
          <w:sz w:val="20"/>
          <w:szCs w:val="20"/>
        </w:rPr>
        <w:t>s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</w:t>
      </w:r>
      <w:r w:rsidRPr="00C8738F">
        <w:rPr>
          <w:rFonts w:ascii="Arial" w:eastAsia="Calibri" w:hAnsi="Arial" w:cs="Arial"/>
          <w:sz w:val="20"/>
          <w:szCs w:val="20"/>
        </w:rPr>
        <w:t>h</w:t>
      </w:r>
      <w:r w:rsidRPr="00C8738F">
        <w:rPr>
          <w:rFonts w:ascii="Arial" w:eastAsia="Calibri" w:hAnsi="Arial" w:cs="Arial"/>
          <w:spacing w:val="-1"/>
          <w:sz w:val="20"/>
          <w:szCs w:val="20"/>
        </w:rPr>
        <w:t>aa</w:t>
      </w:r>
      <w:r w:rsidRPr="00C8738F">
        <w:rPr>
          <w:rFonts w:ascii="Arial" w:eastAsia="Calibri" w:hAnsi="Arial" w:cs="Arial"/>
          <w:sz w:val="20"/>
          <w:szCs w:val="20"/>
        </w:rPr>
        <w:t>n</w:t>
      </w:r>
      <w:proofErr w:type="spellEnd"/>
      <w:r w:rsidRPr="00C8738F">
        <w:rPr>
          <w:rFonts w:ascii="Arial" w:eastAsia="Calibri" w:hAnsi="Arial" w:cs="Arial"/>
          <w:sz w:val="20"/>
          <w:szCs w:val="20"/>
        </w:rPr>
        <w:t>.</w:t>
      </w:r>
    </w:p>
    <w:p w:rsidR="008F3EDB" w:rsidRPr="00C8738F" w:rsidRDefault="008F3EDB" w:rsidP="008F3EDB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C8738F">
        <w:rPr>
          <w:rFonts w:ascii="Arial" w:hAnsi="Arial" w:cs="Arial"/>
          <w:sz w:val="20"/>
          <w:szCs w:val="20"/>
        </w:rPr>
        <w:t>Evaluasi</w:t>
      </w:r>
      <w:proofErr w:type="spellEnd"/>
      <w:r w:rsidRPr="00C8738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8738F">
        <w:rPr>
          <w:rFonts w:ascii="Arial" w:hAnsi="Arial" w:cs="Arial"/>
          <w:sz w:val="20"/>
          <w:szCs w:val="20"/>
        </w:rPr>
        <w:t>dengan</w:t>
      </w:r>
      <w:proofErr w:type="spellEnd"/>
      <w:r w:rsidRPr="00C8738F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C8738F">
        <w:rPr>
          <w:rFonts w:ascii="Arial" w:hAnsi="Arial" w:cs="Arial"/>
          <w:sz w:val="20"/>
          <w:szCs w:val="20"/>
        </w:rPr>
        <w:t>tim</w:t>
      </w:r>
      <w:proofErr w:type="spellEnd"/>
      <w:proofErr w:type="gramEnd"/>
      <w:r w:rsidRPr="00C8738F">
        <w:rPr>
          <w:rFonts w:ascii="Arial" w:hAnsi="Arial" w:cs="Arial"/>
          <w:sz w:val="20"/>
          <w:szCs w:val="20"/>
        </w:rPr>
        <w:t xml:space="preserve"> development.</w:t>
      </w:r>
    </w:p>
    <w:p w:rsidR="00C8738F" w:rsidRDefault="00C8738F" w:rsidP="00C8738F">
      <w:pPr>
        <w:pStyle w:val="ListParagraph"/>
        <w:ind w:firstLine="0"/>
        <w:jc w:val="both"/>
        <w:rPr>
          <w:rFonts w:ascii="Arial" w:hAnsi="Arial" w:cs="Arial"/>
          <w:sz w:val="20"/>
          <w:szCs w:val="20"/>
        </w:rPr>
      </w:pPr>
    </w:p>
    <w:p w:rsidR="00C8738F" w:rsidRDefault="00C8738F" w:rsidP="00C8738F">
      <w:pPr>
        <w:pStyle w:val="ListParagraph"/>
        <w:spacing w:before="240" w:after="0" w:line="360" w:lineRule="auto"/>
        <w:ind w:left="1441" w:firstLine="0"/>
        <w:jc w:val="both"/>
      </w:pPr>
    </w:p>
    <w:p w:rsidR="00C8738F" w:rsidRPr="00BC70A4" w:rsidRDefault="00C8738F" w:rsidP="00C8738F">
      <w:pPr>
        <w:jc w:val="center"/>
      </w:pPr>
      <w:r w:rsidRPr="00C4585B">
        <w:rPr>
          <w:noProof/>
          <w:lang w:eastAsia="en-US"/>
        </w:rPr>
        <w:lastRenderedPageBreak/>
        <w:drawing>
          <wp:anchor distT="0" distB="0" distL="114300" distR="114300" simplePos="0" relativeHeight="251671552" behindDoc="1" locked="0" layoutInCell="1" allowOverlap="1" wp14:anchorId="310F71C9" wp14:editId="388D07CF">
            <wp:simplePos x="0" y="0"/>
            <wp:positionH relativeFrom="margin">
              <wp:posOffset>1487170</wp:posOffset>
            </wp:positionH>
            <wp:positionV relativeFrom="paragraph">
              <wp:posOffset>143510</wp:posOffset>
            </wp:positionV>
            <wp:extent cx="3571875" cy="2124075"/>
            <wp:effectExtent l="0" t="0" r="9525" b="9525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7" t="7422" r="1974" b="5469"/>
                    <a:stretch/>
                  </pic:blipFill>
                  <pic:spPr bwMode="auto">
                    <a:xfrm>
                      <a:off x="0" y="0"/>
                      <a:ext cx="357187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738F" w:rsidRPr="00BC70A4" w:rsidRDefault="00C8738F" w:rsidP="00C8738F"/>
    <w:p w:rsidR="00C8738F" w:rsidRPr="00BC70A4" w:rsidRDefault="00C8738F" w:rsidP="00C8738F"/>
    <w:p w:rsidR="00C8738F" w:rsidRPr="00BC70A4" w:rsidRDefault="00C8738F" w:rsidP="00C8738F"/>
    <w:p w:rsidR="00C8738F" w:rsidRPr="00BC70A4" w:rsidRDefault="00C8738F" w:rsidP="00C8738F"/>
    <w:p w:rsidR="00C8738F" w:rsidRPr="00BC70A4" w:rsidRDefault="00C8738F" w:rsidP="00C8738F"/>
    <w:p w:rsidR="00C8738F" w:rsidRPr="00BC70A4" w:rsidRDefault="00C8738F" w:rsidP="00C8738F"/>
    <w:p w:rsidR="00C8738F" w:rsidRDefault="00C8738F" w:rsidP="00C8738F">
      <w:pPr>
        <w:ind w:left="3326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spacing w:val="1"/>
        </w:rPr>
        <w:t>.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4"/>
        </w:rPr>
        <w:t>o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</w:rPr>
        <w:t>kup</w:t>
      </w:r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  <w:spacing w:val="4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Log</w:t>
      </w:r>
      <w:r>
        <w:rPr>
          <w:rFonts w:ascii="Calibri" w:eastAsia="Calibri" w:hAnsi="Calibri" w:cs="Calibri"/>
          <w:spacing w:val="1"/>
        </w:rPr>
        <w:t>i</w:t>
      </w:r>
      <w:r>
        <w:rPr>
          <w:rFonts w:ascii="Calibri" w:eastAsia="Calibri" w:hAnsi="Calibri" w:cs="Calibri"/>
        </w:rPr>
        <w:t>n</w:t>
      </w:r>
    </w:p>
    <w:p w:rsidR="00C8738F" w:rsidRDefault="00C8738F" w:rsidP="00C8738F">
      <w:pPr>
        <w:spacing w:after="0" w:line="720" w:lineRule="auto"/>
        <w:jc w:val="center"/>
      </w:pPr>
    </w:p>
    <w:p w:rsidR="00C8738F" w:rsidRDefault="00C8738F" w:rsidP="00C8738F">
      <w:pPr>
        <w:spacing w:before="11"/>
        <w:ind w:left="3042"/>
        <w:rPr>
          <w:rFonts w:ascii="Calibri" w:eastAsia="Calibri" w:hAnsi="Calibri" w:cs="Calibri"/>
        </w:rPr>
      </w:pPr>
      <w:r>
        <w:rPr>
          <w:noProof/>
        </w:rPr>
        <w:t xml:space="preserve"> </w:t>
      </w:r>
    </w:p>
    <w:p w:rsidR="00C8738F" w:rsidRDefault="00C8738F" w:rsidP="00C8738F">
      <w:pPr>
        <w:spacing w:before="11"/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eastAsia="en-US"/>
        </w:rPr>
        <w:drawing>
          <wp:inline distT="0" distB="0" distL="0" distR="0" wp14:anchorId="5F3A0D11" wp14:editId="51142F5A">
            <wp:extent cx="5086350" cy="3062518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759" cy="30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8F" w:rsidRDefault="00C8738F" w:rsidP="00C8738F">
      <w:pPr>
        <w:ind w:left="3326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spacing w:val="1"/>
        </w:rPr>
        <w:t>.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4"/>
        </w:rPr>
        <w:t>o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</w:rPr>
        <w:t>kup</w:t>
      </w:r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  <w:spacing w:val="4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</w:rPr>
        <w:t>Seting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Alat</w:t>
      </w:r>
      <w:proofErr w:type="spellEnd"/>
    </w:p>
    <w:p w:rsidR="00C8738F" w:rsidRDefault="00C8738F" w:rsidP="00C8738F">
      <w:pPr>
        <w:spacing w:before="11"/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eastAsia="en-US"/>
        </w:rPr>
        <w:lastRenderedPageBreak/>
        <w:drawing>
          <wp:inline distT="0" distB="0" distL="0" distR="0" wp14:anchorId="71863F50" wp14:editId="4637D1BB">
            <wp:extent cx="5029200" cy="3046076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447" cy="30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8F" w:rsidRDefault="00C8738F" w:rsidP="00C8738F">
      <w:pPr>
        <w:ind w:left="3119" w:firstLine="481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spacing w:val="1"/>
        </w:rPr>
        <w:t>.</w:t>
      </w:r>
      <w:r>
        <w:rPr>
          <w:rFonts w:ascii="Calibri" w:eastAsia="Calibri" w:hAnsi="Calibri" w:cs="Calibri"/>
          <w:spacing w:val="-1"/>
        </w:rPr>
        <w:t>c</w:t>
      </w:r>
      <w:proofErr w:type="gramEnd"/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4"/>
        </w:rPr>
        <w:t>o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</w:rPr>
        <w:t>kup</w:t>
      </w:r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  <w:spacing w:val="4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Jam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(Shift)</w:t>
      </w:r>
    </w:p>
    <w:p w:rsidR="00C8738F" w:rsidRDefault="00C8738F" w:rsidP="00C8738F">
      <w:pPr>
        <w:spacing w:before="11"/>
        <w:rPr>
          <w:rFonts w:ascii="Calibri" w:eastAsia="Calibri" w:hAnsi="Calibri" w:cs="Calibri"/>
        </w:rPr>
      </w:pPr>
    </w:p>
    <w:p w:rsidR="00C8738F" w:rsidRDefault="00C8738F" w:rsidP="00C8738F">
      <w:pPr>
        <w:spacing w:before="11"/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eastAsia="en-US"/>
        </w:rPr>
        <w:drawing>
          <wp:inline distT="0" distB="0" distL="0" distR="0" wp14:anchorId="3EAE222B" wp14:editId="3961A95B">
            <wp:extent cx="5143500" cy="2666126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144" cy="266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8F" w:rsidRDefault="00C8738F" w:rsidP="00C8738F">
      <w:pPr>
        <w:ind w:left="3130" w:firstLine="47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spacing w:val="1"/>
        </w:rPr>
        <w:t>.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4"/>
        </w:rPr>
        <w:t>o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</w:rPr>
        <w:t>kup</w:t>
      </w:r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  <w:spacing w:val="4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</w:rPr>
        <w:t>Karyawan</w:t>
      </w:r>
      <w:proofErr w:type="spellEnd"/>
    </w:p>
    <w:p w:rsidR="00C8738F" w:rsidRPr="00922837" w:rsidRDefault="00C8738F" w:rsidP="00C8738F">
      <w:pPr>
        <w:spacing w:line="200" w:lineRule="exact"/>
        <w:jc w:val="center"/>
        <w:rPr>
          <w:rFonts w:cstheme="minorHAnsi"/>
        </w:rPr>
      </w:pPr>
      <w:r>
        <w:rPr>
          <w:rFonts w:ascii="Calibri" w:eastAsia="Calibri" w:hAnsi="Calibri" w:cs="Calibri"/>
        </w:rPr>
        <w:t xml:space="preserve"> </w:t>
      </w:r>
    </w:p>
    <w:p w:rsidR="00C8738F" w:rsidRPr="00D94E85" w:rsidRDefault="00C8738F" w:rsidP="00C8738F">
      <w:pPr>
        <w:ind w:left="720" w:firstLine="720"/>
        <w:jc w:val="center"/>
      </w:pPr>
      <w:r w:rsidRPr="00922837">
        <w:rPr>
          <w:noProof/>
          <w:lang w:eastAsia="en-US"/>
        </w:rPr>
        <w:lastRenderedPageBreak/>
        <w:drawing>
          <wp:inline distT="0" distB="0" distL="0" distR="0">
            <wp:extent cx="5181600" cy="289631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106" cy="28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DB" w:rsidRPr="005A7DBC" w:rsidRDefault="00C8738F" w:rsidP="005A7DBC">
      <w:pPr>
        <w:spacing w:line="200" w:lineRule="exact"/>
        <w:jc w:val="center"/>
        <w:rPr>
          <w:rFonts w:cstheme="minorHAnsi"/>
        </w:rPr>
      </w:pPr>
      <w:proofErr w:type="spellStart"/>
      <w:r w:rsidRPr="00922837">
        <w:rPr>
          <w:rFonts w:cstheme="minorHAnsi"/>
        </w:rPr>
        <w:t>Gambar</w:t>
      </w:r>
      <w:proofErr w:type="spellEnd"/>
      <w:r w:rsidRPr="00922837">
        <w:rPr>
          <w:rFonts w:cstheme="minorHAnsi"/>
        </w:rPr>
        <w:t xml:space="preserve"> </w:t>
      </w:r>
      <w:r>
        <w:rPr>
          <w:rFonts w:cstheme="minorHAnsi"/>
        </w:rPr>
        <w:t>9</w:t>
      </w:r>
      <w:r w:rsidRPr="00922837">
        <w:rPr>
          <w:rFonts w:cstheme="minorHAnsi"/>
        </w:rPr>
        <w:t>.</w:t>
      </w:r>
      <w:r>
        <w:rPr>
          <w:rFonts w:cstheme="minorHAnsi"/>
        </w:rPr>
        <w:t>e</w:t>
      </w:r>
      <w:r w:rsidRPr="00922837">
        <w:rPr>
          <w:rFonts w:cstheme="minorHAnsi"/>
        </w:rPr>
        <w:t xml:space="preserve">. Mockup </w:t>
      </w:r>
      <w:proofErr w:type="spellStart"/>
      <w:r w:rsidRPr="00922837">
        <w:rPr>
          <w:rFonts w:cstheme="minorHAnsi"/>
        </w:rPr>
        <w:t>Halaman</w:t>
      </w:r>
      <w:proofErr w:type="spellEnd"/>
      <w:r w:rsidRPr="00922837"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Kehadiran</w:t>
      </w:r>
      <w:proofErr w:type="spellEnd"/>
    </w:p>
    <w:p w:rsidR="00CC0959" w:rsidRDefault="00CC0959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Modul Login </w:t>
      </w:r>
    </w:p>
    <w:p w:rsidR="00CC0959" w:rsidRPr="007C24DD" w:rsidRDefault="00CC0959" w:rsidP="00CC0959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Alur:</w:t>
      </w:r>
    </w:p>
    <w:p w:rsidR="00CC0959" w:rsidRPr="007C24DD" w:rsidRDefault="00CC0959" w:rsidP="00CC0959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Pengguna membuka aplikasi browser 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CC0959" w:rsidRPr="007C24DD" w:rsidRDefault="00CC0959" w:rsidP="00CC0959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Pengguna masuk ke URL yang telah ditentukan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CC0959" w:rsidRPr="008B52E0" w:rsidRDefault="00CC0959" w:rsidP="00CC0959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Pengguna login dengan menggunakan </w:t>
      </w:r>
      <w:r w:rsidR="000F28D5">
        <w:rPr>
          <w:rFonts w:ascii="Arial" w:hAnsi="Arial" w:cs="Arial"/>
          <w:noProof/>
          <w:sz w:val="20"/>
          <w:szCs w:val="20"/>
        </w:rPr>
        <w:t>username dan password yang telah ditentukan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CC0959" w:rsidRPr="005A7DBC" w:rsidRDefault="00A174BC" w:rsidP="00CC0959">
      <w:pPr>
        <w:pStyle w:val="ListParagraph"/>
        <w:numPr>
          <w:ilvl w:val="1"/>
          <w:numId w:val="15"/>
        </w:numPr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  <w:r>
        <w:rPr>
          <w:rFonts w:ascii="Arial" w:hAnsi="Arial" w:cs="Arial"/>
          <w:noProof/>
          <w:sz w:val="20"/>
          <w:szCs w:val="20"/>
        </w:rPr>
        <w:t>D</w:t>
      </w:r>
      <w:r w:rsidR="005C1D64">
        <w:rPr>
          <w:rFonts w:ascii="Arial" w:hAnsi="Arial" w:cs="Arial"/>
          <w:noProof/>
          <w:sz w:val="20"/>
          <w:szCs w:val="20"/>
        </w:rPr>
        <w:t>esai</w:t>
      </w:r>
      <w:r>
        <w:rPr>
          <w:rFonts w:ascii="Arial" w:hAnsi="Arial" w:cs="Arial"/>
          <w:noProof/>
          <w:sz w:val="20"/>
          <w:szCs w:val="20"/>
        </w:rPr>
        <w:t xml:space="preserve">n UI </w:t>
      </w:r>
      <w:r w:rsidR="00CC0959" w:rsidRPr="008B52E0">
        <w:rPr>
          <w:rFonts w:ascii="Arial" w:hAnsi="Arial" w:cs="Arial"/>
          <w:noProof/>
          <w:sz w:val="20"/>
          <w:szCs w:val="20"/>
          <w:lang w:val="id-ID"/>
        </w:rPr>
        <w:t>:</w:t>
      </w:r>
    </w:p>
    <w:p w:rsidR="005A7DBC" w:rsidRDefault="005A7DBC" w:rsidP="005A7DBC">
      <w:pPr>
        <w:pStyle w:val="ListParagraph"/>
        <w:ind w:left="426" w:firstLine="0"/>
        <w:jc w:val="both"/>
        <w:rPr>
          <w:rFonts w:ascii="Arial" w:hAnsi="Arial" w:cs="Arial"/>
          <w:noProof/>
          <w:sz w:val="20"/>
          <w:szCs w:val="20"/>
        </w:rPr>
      </w:pPr>
    </w:p>
    <w:p w:rsidR="00A174BC" w:rsidRDefault="005A7DBC" w:rsidP="00A174BC">
      <w:pPr>
        <w:pStyle w:val="ListParagraph"/>
        <w:ind w:left="1440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4946650" cy="2732496"/>
            <wp:effectExtent l="19050" t="19050" r="2540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64" cy="2735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7DBC" w:rsidRPr="00E747D1" w:rsidRDefault="005A7DBC" w:rsidP="005A7DBC">
      <w:pPr>
        <w:pStyle w:val="ListParagraph"/>
        <w:ind w:left="1440" w:firstLine="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E747D1">
        <w:rPr>
          <w:rFonts w:ascii="Arial" w:hAnsi="Arial" w:cs="Arial"/>
        </w:rPr>
        <w:t>Gambar</w:t>
      </w:r>
      <w:proofErr w:type="spellEnd"/>
      <w:r w:rsidRPr="00E747D1">
        <w:rPr>
          <w:rFonts w:ascii="Arial" w:hAnsi="Arial" w:cs="Arial"/>
        </w:rPr>
        <w:t xml:space="preserve"> 10.a. – </w:t>
      </w:r>
      <w:proofErr w:type="spellStart"/>
      <w:r w:rsidRPr="00E747D1">
        <w:rPr>
          <w:rFonts w:ascii="Arial" w:hAnsi="Arial" w:cs="Arial"/>
        </w:rPr>
        <w:t>Tampilan</w:t>
      </w:r>
      <w:proofErr w:type="spellEnd"/>
      <w:r w:rsidRPr="00E747D1">
        <w:rPr>
          <w:rFonts w:ascii="Arial" w:hAnsi="Arial" w:cs="Arial"/>
        </w:rPr>
        <w:t xml:space="preserve"> </w:t>
      </w:r>
      <w:proofErr w:type="spellStart"/>
      <w:r w:rsidRPr="00E747D1">
        <w:rPr>
          <w:rFonts w:ascii="Arial" w:hAnsi="Arial" w:cs="Arial"/>
        </w:rPr>
        <w:t>desain</w:t>
      </w:r>
      <w:proofErr w:type="spellEnd"/>
      <w:r w:rsidRPr="00E747D1">
        <w:rPr>
          <w:rFonts w:ascii="Arial" w:hAnsi="Arial" w:cs="Arial"/>
        </w:rPr>
        <w:t xml:space="preserve"> Login</w:t>
      </w:r>
    </w:p>
    <w:p w:rsidR="005A7DBC" w:rsidRDefault="005A7DBC" w:rsidP="00A174BC">
      <w:pPr>
        <w:pStyle w:val="ListParagraph"/>
        <w:ind w:left="1440" w:firstLine="0"/>
        <w:jc w:val="both"/>
        <w:rPr>
          <w:rFonts w:ascii="Arial" w:hAnsi="Arial" w:cs="Arial"/>
          <w:noProof/>
          <w:sz w:val="20"/>
          <w:szCs w:val="20"/>
        </w:rPr>
      </w:pPr>
    </w:p>
    <w:p w:rsidR="005A7DBC" w:rsidRPr="005A7DBC" w:rsidRDefault="005A7DBC" w:rsidP="00A174BC">
      <w:pPr>
        <w:pStyle w:val="ListParagraph"/>
        <w:ind w:left="1440" w:firstLine="0"/>
        <w:jc w:val="both"/>
        <w:rPr>
          <w:rFonts w:ascii="Arial" w:hAnsi="Arial" w:cs="Arial"/>
          <w:noProof/>
          <w:sz w:val="20"/>
          <w:szCs w:val="20"/>
        </w:rPr>
      </w:pPr>
    </w:p>
    <w:p w:rsidR="00A174BC" w:rsidRPr="008B52E0" w:rsidRDefault="00A174BC" w:rsidP="00CC0959">
      <w:pPr>
        <w:pStyle w:val="ListParagraph"/>
        <w:numPr>
          <w:ilvl w:val="1"/>
          <w:numId w:val="15"/>
        </w:numPr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  <w:r>
        <w:rPr>
          <w:rFonts w:ascii="Arial" w:hAnsi="Arial" w:cs="Arial"/>
          <w:noProof/>
          <w:sz w:val="20"/>
          <w:szCs w:val="20"/>
        </w:rPr>
        <w:t>Sumber Kode  :</w:t>
      </w:r>
    </w:p>
    <w:p w:rsidR="00CC0959" w:rsidRDefault="00CC0959" w:rsidP="005A7DBC">
      <w:pPr>
        <w:pStyle w:val="ListParagraph"/>
        <w:ind w:left="360" w:firstLine="360"/>
        <w:jc w:val="center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5284999" cy="3903511"/>
            <wp:effectExtent l="19050" t="19050" r="1143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02" cy="390964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7DBC" w:rsidRPr="00E747D1" w:rsidRDefault="005A7DBC" w:rsidP="005A7DBC">
      <w:pPr>
        <w:pStyle w:val="ListParagraph"/>
        <w:ind w:left="360" w:firstLine="360"/>
        <w:jc w:val="center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E747D1">
        <w:rPr>
          <w:rFonts w:ascii="Arial" w:hAnsi="Arial" w:cs="Arial"/>
        </w:rPr>
        <w:t>Gambar</w:t>
      </w:r>
      <w:proofErr w:type="spellEnd"/>
      <w:r w:rsidRPr="00E747D1">
        <w:rPr>
          <w:rFonts w:ascii="Arial" w:hAnsi="Arial" w:cs="Arial"/>
        </w:rPr>
        <w:t xml:space="preserve"> 10.b. – </w:t>
      </w:r>
      <w:proofErr w:type="spellStart"/>
      <w:r w:rsidRPr="00E747D1">
        <w:rPr>
          <w:rFonts w:ascii="Arial" w:hAnsi="Arial" w:cs="Arial"/>
        </w:rPr>
        <w:t>Sumber</w:t>
      </w:r>
      <w:proofErr w:type="spellEnd"/>
      <w:r w:rsidRPr="00E747D1">
        <w:rPr>
          <w:rFonts w:ascii="Arial" w:hAnsi="Arial" w:cs="Arial"/>
        </w:rPr>
        <w:t xml:space="preserve"> </w:t>
      </w:r>
      <w:proofErr w:type="spellStart"/>
      <w:r w:rsidRPr="00E747D1">
        <w:rPr>
          <w:rFonts w:ascii="Arial" w:hAnsi="Arial" w:cs="Arial"/>
        </w:rPr>
        <w:t>kode</w:t>
      </w:r>
      <w:proofErr w:type="spellEnd"/>
      <w:r w:rsidRPr="00E747D1">
        <w:rPr>
          <w:rFonts w:ascii="Arial" w:hAnsi="Arial" w:cs="Arial"/>
        </w:rPr>
        <w:t xml:space="preserve"> Login</w:t>
      </w:r>
    </w:p>
    <w:p w:rsidR="00CC0959" w:rsidRDefault="00CC0959" w:rsidP="00CC0959">
      <w:pPr>
        <w:pStyle w:val="ListParagraph"/>
        <w:ind w:left="360" w:firstLine="36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0F28D5" w:rsidRDefault="000F28D5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Modul Seting Alat</w:t>
      </w:r>
    </w:p>
    <w:p w:rsidR="000F28D5" w:rsidRPr="007C24DD" w:rsidRDefault="000F28D5" w:rsidP="000F28D5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Alur:</w:t>
      </w:r>
    </w:p>
    <w:p w:rsidR="000F28D5" w:rsidRPr="007C24DD" w:rsidRDefault="000F28D5" w:rsidP="000F28D5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Pengguna masuk ke menu Seting Alat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0F28D5" w:rsidRPr="007C24DD" w:rsidRDefault="000F28D5" w:rsidP="000F28D5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Pengguna melakukan penambahan atau mengubah data Alat yang ada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0F28D5" w:rsidRPr="008B52E0" w:rsidRDefault="000F28D5" w:rsidP="000F28D5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Data Alat digunakan untuk memantau koneksi alat dengan aplikasi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6434FC" w:rsidRPr="006434FC" w:rsidRDefault="006434FC" w:rsidP="000F28D5">
      <w:pPr>
        <w:pStyle w:val="ListParagraph"/>
        <w:numPr>
          <w:ilvl w:val="1"/>
          <w:numId w:val="15"/>
        </w:numPr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  <w:r>
        <w:rPr>
          <w:rFonts w:ascii="Arial" w:hAnsi="Arial" w:cs="Arial"/>
          <w:noProof/>
          <w:sz w:val="20"/>
          <w:szCs w:val="20"/>
        </w:rPr>
        <w:t>D</w:t>
      </w:r>
      <w:r w:rsidR="005C1D64">
        <w:rPr>
          <w:rFonts w:ascii="Arial" w:hAnsi="Arial" w:cs="Arial"/>
          <w:noProof/>
          <w:sz w:val="20"/>
          <w:szCs w:val="20"/>
        </w:rPr>
        <w:t>esai</w:t>
      </w:r>
      <w:r>
        <w:rPr>
          <w:rFonts w:ascii="Arial" w:hAnsi="Arial" w:cs="Arial"/>
          <w:noProof/>
          <w:sz w:val="20"/>
          <w:szCs w:val="20"/>
        </w:rPr>
        <w:t>n UI :</w:t>
      </w:r>
    </w:p>
    <w:p w:rsidR="006434FC" w:rsidRDefault="006434FC" w:rsidP="006434FC">
      <w:pPr>
        <w:pStyle w:val="ListParagraph"/>
        <w:ind w:left="426" w:firstLine="0"/>
        <w:jc w:val="both"/>
        <w:rPr>
          <w:rFonts w:ascii="Arial" w:hAnsi="Arial" w:cs="Arial"/>
          <w:noProof/>
          <w:sz w:val="20"/>
          <w:szCs w:val="20"/>
        </w:rPr>
      </w:pPr>
    </w:p>
    <w:p w:rsidR="006434FC" w:rsidRDefault="006434FC" w:rsidP="006434FC">
      <w:pPr>
        <w:pStyle w:val="ListParagraph"/>
        <w:ind w:left="426" w:firstLine="0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lastRenderedPageBreak/>
        <w:drawing>
          <wp:inline distT="0" distB="0" distL="0" distR="0">
            <wp:extent cx="5842000" cy="2628030"/>
            <wp:effectExtent l="19050" t="19050" r="25400" b="203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628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34FC" w:rsidRPr="006434FC" w:rsidRDefault="006434FC" w:rsidP="006434FC">
      <w:pPr>
        <w:ind w:firstLine="360"/>
        <w:jc w:val="center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6434FC">
        <w:rPr>
          <w:rFonts w:ascii="Arial" w:hAnsi="Arial" w:cs="Arial"/>
        </w:rPr>
        <w:t>Gambar</w:t>
      </w:r>
      <w:proofErr w:type="spellEnd"/>
      <w:r w:rsidRPr="006434FC">
        <w:rPr>
          <w:rFonts w:ascii="Arial" w:hAnsi="Arial" w:cs="Arial"/>
        </w:rPr>
        <w:t xml:space="preserve"> 11.</w:t>
      </w:r>
      <w:r>
        <w:rPr>
          <w:rFonts w:ascii="Arial" w:hAnsi="Arial" w:cs="Arial"/>
        </w:rPr>
        <w:t>a</w:t>
      </w:r>
      <w:r w:rsidRPr="006434FC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–</w:t>
      </w:r>
      <w:r w:rsidRPr="006434F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Tampilan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="00613CE5">
        <w:rPr>
          <w:rFonts w:ascii="Arial" w:hAnsi="Arial" w:cs="Arial"/>
        </w:rPr>
        <w:t>esain</w:t>
      </w:r>
      <w:proofErr w:type="spellEnd"/>
      <w:r w:rsidRPr="006434FC">
        <w:rPr>
          <w:rFonts w:ascii="Arial" w:hAnsi="Arial" w:cs="Arial"/>
        </w:rPr>
        <w:t xml:space="preserve"> </w:t>
      </w:r>
      <w:proofErr w:type="spellStart"/>
      <w:r w:rsidRPr="006434FC">
        <w:rPr>
          <w:rFonts w:ascii="Arial" w:hAnsi="Arial" w:cs="Arial"/>
        </w:rPr>
        <w:t>Seting</w:t>
      </w:r>
      <w:proofErr w:type="spellEnd"/>
      <w:r w:rsidRPr="006434FC">
        <w:rPr>
          <w:rFonts w:ascii="Arial" w:hAnsi="Arial" w:cs="Arial"/>
        </w:rPr>
        <w:t xml:space="preserve"> </w:t>
      </w:r>
      <w:proofErr w:type="spellStart"/>
      <w:r w:rsidRPr="006434FC">
        <w:rPr>
          <w:rFonts w:ascii="Arial" w:hAnsi="Arial" w:cs="Arial"/>
        </w:rPr>
        <w:t>Alat</w:t>
      </w:r>
      <w:proofErr w:type="spellEnd"/>
    </w:p>
    <w:p w:rsidR="006434FC" w:rsidRDefault="006434FC" w:rsidP="006434FC">
      <w:pPr>
        <w:pStyle w:val="ListParagraph"/>
        <w:ind w:left="426" w:firstLine="0"/>
        <w:jc w:val="center"/>
        <w:rPr>
          <w:rFonts w:ascii="Arial" w:hAnsi="Arial" w:cs="Arial"/>
          <w:noProof/>
          <w:sz w:val="20"/>
          <w:szCs w:val="20"/>
        </w:rPr>
      </w:pPr>
    </w:p>
    <w:p w:rsidR="006434FC" w:rsidRPr="006434FC" w:rsidRDefault="006434FC" w:rsidP="006434FC">
      <w:pPr>
        <w:pStyle w:val="ListParagraph"/>
        <w:ind w:left="426" w:firstLine="0"/>
        <w:jc w:val="both"/>
        <w:rPr>
          <w:rFonts w:ascii="Arial" w:hAnsi="Arial" w:cs="Arial"/>
          <w:noProof/>
          <w:sz w:val="20"/>
          <w:szCs w:val="20"/>
        </w:rPr>
      </w:pPr>
    </w:p>
    <w:p w:rsidR="000F28D5" w:rsidRPr="008B52E0" w:rsidRDefault="000F28D5" w:rsidP="000F28D5">
      <w:pPr>
        <w:pStyle w:val="ListParagraph"/>
        <w:numPr>
          <w:ilvl w:val="1"/>
          <w:numId w:val="15"/>
        </w:numPr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  <w:r w:rsidRPr="008B52E0">
        <w:rPr>
          <w:rFonts w:ascii="Arial" w:hAnsi="Arial" w:cs="Arial"/>
          <w:noProof/>
          <w:sz w:val="20"/>
          <w:szCs w:val="20"/>
          <w:lang w:val="id-ID"/>
        </w:rPr>
        <w:t>Sumber Kode:</w:t>
      </w:r>
    </w:p>
    <w:p w:rsidR="000F28D5" w:rsidRDefault="000F28D5" w:rsidP="000F28D5">
      <w:pPr>
        <w:ind w:firstLine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</w:rPr>
        <w:drawing>
          <wp:inline distT="0" distB="0" distL="0" distR="0">
            <wp:extent cx="6386830" cy="3010535"/>
            <wp:effectExtent l="19050" t="19050" r="1397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30105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34FC" w:rsidRPr="006434FC" w:rsidRDefault="006434FC" w:rsidP="006434FC">
      <w:pPr>
        <w:ind w:firstLine="360"/>
        <w:jc w:val="center"/>
        <w:rPr>
          <w:rFonts w:ascii="Arial" w:hAnsi="Arial" w:cs="Arial"/>
          <w:b/>
          <w:noProof/>
          <w:sz w:val="20"/>
          <w:szCs w:val="20"/>
        </w:rPr>
      </w:pPr>
      <w:proofErr w:type="spellStart"/>
      <w:r w:rsidRPr="006434FC">
        <w:rPr>
          <w:rFonts w:ascii="Arial" w:hAnsi="Arial" w:cs="Arial"/>
        </w:rPr>
        <w:t>Gambar</w:t>
      </w:r>
      <w:proofErr w:type="spellEnd"/>
      <w:r w:rsidRPr="006434FC">
        <w:rPr>
          <w:rFonts w:ascii="Arial" w:hAnsi="Arial" w:cs="Arial"/>
        </w:rPr>
        <w:t xml:space="preserve"> 11.b. - </w:t>
      </w:r>
      <w:proofErr w:type="spellStart"/>
      <w:r w:rsidRPr="006434FC">
        <w:rPr>
          <w:rFonts w:ascii="Arial" w:hAnsi="Arial" w:cs="Arial"/>
        </w:rPr>
        <w:t>Sumber</w:t>
      </w:r>
      <w:proofErr w:type="spellEnd"/>
      <w:r w:rsidRPr="006434FC">
        <w:rPr>
          <w:rFonts w:ascii="Arial" w:hAnsi="Arial" w:cs="Arial"/>
        </w:rPr>
        <w:t xml:space="preserve"> </w:t>
      </w:r>
      <w:proofErr w:type="spellStart"/>
      <w:r w:rsidRPr="006434FC">
        <w:rPr>
          <w:rFonts w:ascii="Arial" w:hAnsi="Arial" w:cs="Arial"/>
        </w:rPr>
        <w:t>Kode</w:t>
      </w:r>
      <w:proofErr w:type="spellEnd"/>
      <w:r w:rsidRPr="006434FC">
        <w:rPr>
          <w:rFonts w:ascii="Arial" w:hAnsi="Arial" w:cs="Arial"/>
        </w:rPr>
        <w:t xml:space="preserve"> </w:t>
      </w:r>
      <w:proofErr w:type="spellStart"/>
      <w:r w:rsidRPr="006434FC">
        <w:rPr>
          <w:rFonts w:ascii="Arial" w:hAnsi="Arial" w:cs="Arial"/>
        </w:rPr>
        <w:t>Seting</w:t>
      </w:r>
      <w:proofErr w:type="spellEnd"/>
      <w:r w:rsidRPr="006434FC">
        <w:rPr>
          <w:rFonts w:ascii="Arial" w:hAnsi="Arial" w:cs="Arial"/>
        </w:rPr>
        <w:t xml:space="preserve"> </w:t>
      </w:r>
      <w:proofErr w:type="spellStart"/>
      <w:r w:rsidRPr="006434FC">
        <w:rPr>
          <w:rFonts w:ascii="Arial" w:hAnsi="Arial" w:cs="Arial"/>
        </w:rPr>
        <w:t>Alat</w:t>
      </w:r>
      <w:proofErr w:type="spellEnd"/>
    </w:p>
    <w:p w:rsidR="00140FCC" w:rsidRPr="007C24DD" w:rsidRDefault="007C24DD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id-ID"/>
        </w:rPr>
        <w:lastRenderedPageBreak/>
        <w:t xml:space="preserve">Modul </w:t>
      </w:r>
      <w:r w:rsidR="008B52E0">
        <w:rPr>
          <w:rFonts w:ascii="Arial" w:hAnsi="Arial" w:cs="Arial"/>
          <w:b/>
          <w:noProof/>
          <w:sz w:val="20"/>
          <w:szCs w:val="20"/>
        </w:rPr>
        <w:t>Shift</w:t>
      </w:r>
    </w:p>
    <w:p w:rsidR="007C24DD" w:rsidRPr="007C24DD" w:rsidRDefault="007C24DD" w:rsidP="007C24DD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Alur:</w:t>
      </w:r>
    </w:p>
    <w:p w:rsidR="007C24DD" w:rsidRPr="007C24DD" w:rsidRDefault="008B52E0" w:rsidP="007C24DD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Pengguna masuk ke menu Shift</w:t>
      </w:r>
      <w:r w:rsidR="007C24DD"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7C24DD" w:rsidRPr="007C24DD" w:rsidRDefault="008B52E0" w:rsidP="007C24DD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Pengguna melakukan penambahan atau mengubah data Shift yang ada</w:t>
      </w:r>
      <w:r w:rsidR="007C24DD"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4C564D" w:rsidRPr="00B17BD0" w:rsidRDefault="008B52E0" w:rsidP="004C564D">
      <w:pPr>
        <w:pStyle w:val="ListParagraph"/>
        <w:numPr>
          <w:ilvl w:val="2"/>
          <w:numId w:val="15"/>
        </w:numPr>
        <w:ind w:left="153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Data Shift digunakan untuk menjadi parameter perhitungan kehadiran karyawan</w:t>
      </w:r>
      <w:r w:rsidR="007C24DD"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497F46" w:rsidRPr="00C3317B" w:rsidRDefault="00497F46" w:rsidP="008B52E0">
      <w:pPr>
        <w:pStyle w:val="ListParagraph"/>
        <w:numPr>
          <w:ilvl w:val="1"/>
          <w:numId w:val="15"/>
        </w:numPr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  <w:r>
        <w:rPr>
          <w:rFonts w:ascii="Arial" w:hAnsi="Arial" w:cs="Arial"/>
          <w:noProof/>
          <w:sz w:val="20"/>
          <w:szCs w:val="20"/>
        </w:rPr>
        <w:t>Desain UI</w:t>
      </w:r>
    </w:p>
    <w:p w:rsidR="00C3317B" w:rsidRDefault="00E747D1" w:rsidP="00E747D1">
      <w:pPr>
        <w:ind w:firstLine="72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</w:rPr>
        <w:drawing>
          <wp:inline distT="0" distB="0" distL="0" distR="0">
            <wp:extent cx="6394450" cy="2870200"/>
            <wp:effectExtent l="19050" t="19050" r="25400" b="25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287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E747D1" w:rsidRPr="00E747D1" w:rsidRDefault="00E747D1" w:rsidP="00E747D1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E747D1">
        <w:rPr>
          <w:rFonts w:ascii="Arial" w:hAnsi="Arial" w:cs="Arial"/>
        </w:rPr>
        <w:t>Gambar</w:t>
      </w:r>
      <w:proofErr w:type="spellEnd"/>
      <w:r w:rsidRPr="00E747D1">
        <w:rPr>
          <w:rFonts w:ascii="Arial" w:hAnsi="Arial" w:cs="Arial"/>
        </w:rPr>
        <w:t xml:space="preserve"> 12.a. – </w:t>
      </w:r>
      <w:proofErr w:type="spellStart"/>
      <w:r w:rsidRPr="00E747D1">
        <w:rPr>
          <w:rFonts w:ascii="Arial" w:hAnsi="Arial" w:cs="Arial"/>
        </w:rPr>
        <w:t>Tampilan</w:t>
      </w:r>
      <w:proofErr w:type="spellEnd"/>
      <w:r w:rsidRPr="00E747D1">
        <w:rPr>
          <w:rFonts w:ascii="Arial" w:hAnsi="Arial" w:cs="Arial"/>
        </w:rPr>
        <w:t xml:space="preserve"> </w:t>
      </w:r>
      <w:proofErr w:type="spellStart"/>
      <w:r w:rsidRPr="00E747D1">
        <w:rPr>
          <w:rFonts w:ascii="Arial" w:hAnsi="Arial" w:cs="Arial"/>
        </w:rPr>
        <w:t>Desain</w:t>
      </w:r>
      <w:proofErr w:type="spellEnd"/>
      <w:r w:rsidRPr="00E747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Master Shift</w:t>
      </w:r>
    </w:p>
    <w:p w:rsidR="008B52E0" w:rsidRDefault="007C24DD" w:rsidP="008B52E0">
      <w:pPr>
        <w:pStyle w:val="ListParagraph"/>
        <w:numPr>
          <w:ilvl w:val="1"/>
          <w:numId w:val="15"/>
        </w:numPr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  <w:r w:rsidRPr="008B52E0">
        <w:rPr>
          <w:rFonts w:ascii="Arial" w:hAnsi="Arial" w:cs="Arial"/>
          <w:noProof/>
          <w:sz w:val="20"/>
          <w:szCs w:val="20"/>
          <w:lang w:val="id-ID"/>
        </w:rPr>
        <w:t>Sumber Kode:</w:t>
      </w:r>
    </w:p>
    <w:p w:rsidR="004C564D" w:rsidRPr="008B52E0" w:rsidRDefault="004C564D" w:rsidP="004C564D">
      <w:pPr>
        <w:pStyle w:val="ListParagraph"/>
        <w:ind w:left="426" w:firstLine="0"/>
        <w:jc w:val="both"/>
        <w:rPr>
          <w:rFonts w:ascii="Arial" w:hAnsi="Arial" w:cs="Arial"/>
          <w:noProof/>
          <w:sz w:val="20"/>
          <w:szCs w:val="20"/>
          <w:lang w:val="id-ID"/>
        </w:rPr>
      </w:pPr>
    </w:p>
    <w:p w:rsidR="007C24DD" w:rsidRDefault="008B52E0" w:rsidP="00E747D1">
      <w:pPr>
        <w:pStyle w:val="ListParagraph"/>
        <w:ind w:left="426" w:firstLine="294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</w:rPr>
        <w:lastRenderedPageBreak/>
        <w:drawing>
          <wp:inline distT="0" distB="0" distL="0" distR="0" wp14:anchorId="1BE96A9E" wp14:editId="64ABFAD9">
            <wp:extent cx="5276850" cy="4162435"/>
            <wp:effectExtent l="19050" t="19050" r="19050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38" cy="416297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47D1" w:rsidRPr="00E747D1" w:rsidRDefault="00E747D1" w:rsidP="00E747D1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E747D1">
        <w:rPr>
          <w:rFonts w:ascii="Arial" w:hAnsi="Arial" w:cs="Arial"/>
        </w:rPr>
        <w:t>Gambar</w:t>
      </w:r>
      <w:proofErr w:type="spellEnd"/>
      <w:r w:rsidRPr="00E747D1">
        <w:rPr>
          <w:rFonts w:ascii="Arial" w:hAnsi="Arial" w:cs="Arial"/>
        </w:rPr>
        <w:t xml:space="preserve"> 12.</w:t>
      </w:r>
      <w:r>
        <w:rPr>
          <w:rFonts w:ascii="Arial" w:hAnsi="Arial" w:cs="Arial"/>
        </w:rPr>
        <w:t>b</w:t>
      </w:r>
      <w:r w:rsidRPr="00E747D1">
        <w:rPr>
          <w:rFonts w:ascii="Arial" w:hAnsi="Arial" w:cs="Arial"/>
        </w:rPr>
        <w:t xml:space="preserve">. –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 w:rsidRPr="00E747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Master Shift</w:t>
      </w:r>
    </w:p>
    <w:p w:rsidR="00E747D1" w:rsidRPr="00E747D1" w:rsidRDefault="00E747D1" w:rsidP="00E747D1">
      <w:pPr>
        <w:pStyle w:val="ListParagraph"/>
        <w:ind w:left="426" w:firstLine="294"/>
        <w:jc w:val="center"/>
        <w:rPr>
          <w:rFonts w:ascii="Arial" w:hAnsi="Arial" w:cs="Arial"/>
          <w:noProof/>
          <w:sz w:val="20"/>
          <w:szCs w:val="20"/>
        </w:rPr>
      </w:pPr>
    </w:p>
    <w:p w:rsidR="004C564D" w:rsidRPr="004C564D" w:rsidRDefault="004C564D" w:rsidP="004C564D">
      <w:pPr>
        <w:pStyle w:val="ListParagraph"/>
        <w:ind w:left="426" w:firstLine="294"/>
        <w:jc w:val="both"/>
        <w:rPr>
          <w:rFonts w:ascii="Arial" w:hAnsi="Arial" w:cs="Arial"/>
          <w:noProof/>
          <w:sz w:val="20"/>
          <w:szCs w:val="20"/>
          <w:lang w:val="id-ID"/>
        </w:rPr>
      </w:pPr>
    </w:p>
    <w:p w:rsidR="006F4556" w:rsidRDefault="006F4556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id-ID"/>
        </w:rPr>
        <w:t xml:space="preserve">Modul </w:t>
      </w:r>
      <w:r w:rsidR="000E269A">
        <w:rPr>
          <w:rFonts w:ascii="Arial" w:hAnsi="Arial" w:cs="Arial"/>
          <w:b/>
          <w:noProof/>
          <w:sz w:val="20"/>
          <w:szCs w:val="20"/>
        </w:rPr>
        <w:t>Karyawan</w:t>
      </w:r>
    </w:p>
    <w:p w:rsidR="002B492C" w:rsidRPr="000E269A" w:rsidRDefault="002B492C" w:rsidP="002B492C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Alur:</w:t>
      </w:r>
    </w:p>
    <w:p w:rsidR="002B492C" w:rsidRPr="006A6D95" w:rsidRDefault="002B492C" w:rsidP="002B492C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Pengguna</w:t>
      </w:r>
      <w:r>
        <w:rPr>
          <w:rFonts w:ascii="Arial" w:hAnsi="Arial" w:cs="Arial"/>
          <w:noProof/>
          <w:sz w:val="20"/>
          <w:szCs w:val="20"/>
        </w:rPr>
        <w:t xml:space="preserve"> masuk ke menu Manajemen </w:t>
      </w:r>
      <w:r w:rsidR="004D06D5">
        <w:rPr>
          <w:rFonts w:ascii="Arial" w:hAnsi="Arial" w:cs="Arial"/>
          <w:noProof/>
          <w:sz w:val="20"/>
          <w:szCs w:val="20"/>
        </w:rPr>
        <w:t>Karyawan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2B492C" w:rsidRPr="006A6D95" w:rsidRDefault="002B492C" w:rsidP="002B492C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 xml:space="preserve">Pengguna </w:t>
      </w:r>
      <w:r>
        <w:rPr>
          <w:rFonts w:ascii="Arial" w:hAnsi="Arial" w:cs="Arial"/>
          <w:noProof/>
          <w:sz w:val="20"/>
          <w:szCs w:val="20"/>
        </w:rPr>
        <w:t xml:space="preserve">melakukan pengelolaan data </w:t>
      </w:r>
      <w:r w:rsidR="004D06D5">
        <w:rPr>
          <w:rFonts w:ascii="Arial" w:hAnsi="Arial" w:cs="Arial"/>
          <w:noProof/>
          <w:sz w:val="20"/>
          <w:szCs w:val="20"/>
        </w:rPr>
        <w:t>Karyawan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2B492C" w:rsidRDefault="002B492C" w:rsidP="002B492C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 Data </w:t>
      </w:r>
      <w:r w:rsidR="008C1528">
        <w:rPr>
          <w:rFonts w:ascii="Arial" w:hAnsi="Arial" w:cs="Arial"/>
          <w:noProof/>
          <w:sz w:val="20"/>
          <w:szCs w:val="20"/>
        </w:rPr>
        <w:t xml:space="preserve">Karyawan </w:t>
      </w:r>
      <w:r>
        <w:rPr>
          <w:rFonts w:ascii="Arial" w:hAnsi="Arial" w:cs="Arial"/>
          <w:noProof/>
          <w:sz w:val="20"/>
          <w:szCs w:val="20"/>
        </w:rPr>
        <w:t xml:space="preserve">digunakan untuk mendapatkan data kehadiran per </w:t>
      </w:r>
      <w:r w:rsidR="008C1528">
        <w:rPr>
          <w:rFonts w:ascii="Arial" w:hAnsi="Arial" w:cs="Arial"/>
          <w:noProof/>
          <w:sz w:val="20"/>
          <w:szCs w:val="20"/>
        </w:rPr>
        <w:t>karyawan</w:t>
      </w:r>
      <w:r>
        <w:rPr>
          <w:rFonts w:ascii="Arial" w:hAnsi="Arial" w:cs="Arial"/>
          <w:noProof/>
          <w:sz w:val="20"/>
          <w:szCs w:val="20"/>
        </w:rPr>
        <w:t xml:space="preserve"> </w:t>
      </w:r>
    </w:p>
    <w:p w:rsidR="004D06D5" w:rsidRDefault="004D06D5" w:rsidP="002B492C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noProof/>
          <w:sz w:val="20"/>
          <w:szCs w:val="20"/>
        </w:rPr>
      </w:pPr>
      <w:r w:rsidRPr="004D06D5">
        <w:rPr>
          <w:rFonts w:ascii="Arial" w:hAnsi="Arial" w:cs="Arial"/>
          <w:noProof/>
          <w:sz w:val="20"/>
          <w:szCs w:val="20"/>
        </w:rPr>
        <w:t>Desain UI</w:t>
      </w:r>
      <w:r>
        <w:rPr>
          <w:rFonts w:ascii="Arial" w:hAnsi="Arial" w:cs="Arial"/>
          <w:noProof/>
          <w:sz w:val="20"/>
          <w:szCs w:val="20"/>
        </w:rPr>
        <w:t xml:space="preserve"> :</w:t>
      </w:r>
    </w:p>
    <w:p w:rsidR="004D06D5" w:rsidRDefault="004D06D5" w:rsidP="004D06D5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</w:rPr>
        <w:lastRenderedPageBreak/>
        <w:drawing>
          <wp:inline distT="0" distB="0" distL="0" distR="0">
            <wp:extent cx="6089650" cy="2709199"/>
            <wp:effectExtent l="19050" t="19050" r="25400" b="152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709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06D5" w:rsidRPr="004D06D5" w:rsidRDefault="004D06D5" w:rsidP="004D06D5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4D06D5">
        <w:rPr>
          <w:rFonts w:ascii="Arial" w:hAnsi="Arial" w:cs="Arial"/>
        </w:rPr>
        <w:t>Gambar</w:t>
      </w:r>
      <w:proofErr w:type="spellEnd"/>
      <w:r w:rsidRPr="004D06D5">
        <w:rPr>
          <w:rFonts w:ascii="Arial" w:hAnsi="Arial" w:cs="Arial"/>
        </w:rPr>
        <w:t xml:space="preserve"> 13.a. - </w:t>
      </w:r>
      <w:proofErr w:type="spellStart"/>
      <w:r w:rsidRPr="004D06D5">
        <w:rPr>
          <w:rFonts w:ascii="Arial" w:hAnsi="Arial" w:cs="Arial"/>
        </w:rPr>
        <w:t>Tampilan</w:t>
      </w:r>
      <w:proofErr w:type="spellEnd"/>
      <w:r w:rsidRPr="004D06D5">
        <w:rPr>
          <w:rFonts w:ascii="Arial" w:hAnsi="Arial" w:cs="Arial"/>
        </w:rPr>
        <w:t xml:space="preserve"> </w:t>
      </w:r>
      <w:proofErr w:type="spellStart"/>
      <w:r w:rsidRPr="004D06D5">
        <w:rPr>
          <w:rFonts w:ascii="Arial" w:hAnsi="Arial" w:cs="Arial"/>
        </w:rPr>
        <w:t>Desain</w:t>
      </w:r>
      <w:proofErr w:type="spellEnd"/>
      <w:r w:rsidRPr="004D06D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Manajemen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</w:p>
    <w:p w:rsidR="002B492C" w:rsidRPr="002B492C" w:rsidRDefault="002B492C" w:rsidP="002B492C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Sumber Kode:</w:t>
      </w:r>
    </w:p>
    <w:p w:rsidR="002B492C" w:rsidRDefault="002B492C" w:rsidP="00CF3400">
      <w:pPr>
        <w:ind w:firstLine="720"/>
        <w:jc w:val="center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</w:rPr>
        <w:lastRenderedPageBreak/>
        <w:drawing>
          <wp:inline distT="0" distB="0" distL="0" distR="0" wp14:anchorId="09B76DBE" wp14:editId="5CF9D682">
            <wp:extent cx="5918490" cy="4425950"/>
            <wp:effectExtent l="19050" t="19050" r="2540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490" cy="4425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3400" w:rsidRPr="004D06D5" w:rsidRDefault="00CF3400" w:rsidP="00CF3400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4D06D5">
        <w:rPr>
          <w:rFonts w:ascii="Arial" w:hAnsi="Arial" w:cs="Arial"/>
        </w:rPr>
        <w:t>Gambar</w:t>
      </w:r>
      <w:proofErr w:type="spellEnd"/>
      <w:r w:rsidRPr="004D06D5">
        <w:rPr>
          <w:rFonts w:ascii="Arial" w:hAnsi="Arial" w:cs="Arial"/>
        </w:rPr>
        <w:t xml:space="preserve"> 13.</w:t>
      </w:r>
      <w:r>
        <w:rPr>
          <w:rFonts w:ascii="Arial" w:hAnsi="Arial" w:cs="Arial"/>
        </w:rPr>
        <w:t>b</w:t>
      </w:r>
      <w:r w:rsidRPr="004D06D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–</w:t>
      </w:r>
      <w:r w:rsidRPr="004D06D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 w:rsidRPr="004D06D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Manajemen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</w:p>
    <w:p w:rsidR="00CF3400" w:rsidRDefault="00CF3400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4C564D" w:rsidRPr="002B492C" w:rsidRDefault="004C564D" w:rsidP="002B492C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2B492C" w:rsidRDefault="002B492C" w:rsidP="00F86A4F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Modul Laporan</w:t>
      </w:r>
    </w:p>
    <w:p w:rsidR="00DE5D95" w:rsidRPr="000E269A" w:rsidRDefault="00DE5D95" w:rsidP="00DE5D95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Alur:</w:t>
      </w:r>
    </w:p>
    <w:p w:rsidR="00DE5D95" w:rsidRPr="006A6D95" w:rsidRDefault="00DE5D95" w:rsidP="00DE5D95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Pengguna</w:t>
      </w:r>
      <w:r>
        <w:rPr>
          <w:rFonts w:ascii="Arial" w:hAnsi="Arial" w:cs="Arial"/>
          <w:noProof/>
          <w:sz w:val="20"/>
          <w:szCs w:val="20"/>
        </w:rPr>
        <w:t xml:space="preserve"> masuk ke menu Laporan Kehadiran 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DE5D95" w:rsidRPr="006A6D95" w:rsidRDefault="00DE5D95" w:rsidP="00DE5D95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Pengguna</w:t>
      </w:r>
      <w:r>
        <w:rPr>
          <w:rFonts w:ascii="Arial" w:hAnsi="Arial" w:cs="Arial"/>
          <w:noProof/>
          <w:sz w:val="20"/>
          <w:szCs w:val="20"/>
        </w:rPr>
        <w:t xml:space="preserve"> memilih periode waktu yang diinginkan</w:t>
      </w:r>
      <w:r>
        <w:rPr>
          <w:rFonts w:ascii="Arial" w:hAnsi="Arial" w:cs="Arial"/>
          <w:noProof/>
          <w:sz w:val="20"/>
          <w:szCs w:val="20"/>
          <w:lang w:val="id-ID"/>
        </w:rPr>
        <w:t>.</w:t>
      </w:r>
    </w:p>
    <w:p w:rsidR="00DE5D95" w:rsidRDefault="00DE5D95" w:rsidP="00DE5D95">
      <w:pPr>
        <w:pStyle w:val="ListParagraph"/>
        <w:numPr>
          <w:ilvl w:val="2"/>
          <w:numId w:val="15"/>
        </w:numPr>
        <w:ind w:left="1440" w:hanging="63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 Laporan dihasilkan sesuai periode waktu  </w:t>
      </w:r>
    </w:p>
    <w:p w:rsidR="0040291B" w:rsidRDefault="0040291B" w:rsidP="00DE5D95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noProof/>
          <w:sz w:val="20"/>
          <w:szCs w:val="20"/>
        </w:rPr>
      </w:pPr>
      <w:r w:rsidRPr="0040291B">
        <w:rPr>
          <w:rFonts w:ascii="Arial" w:hAnsi="Arial" w:cs="Arial"/>
          <w:noProof/>
          <w:sz w:val="20"/>
          <w:szCs w:val="20"/>
        </w:rPr>
        <w:t>Desain UI</w:t>
      </w:r>
      <w:r>
        <w:rPr>
          <w:rFonts w:ascii="Arial" w:hAnsi="Arial" w:cs="Arial"/>
          <w:noProof/>
          <w:sz w:val="20"/>
          <w:szCs w:val="20"/>
        </w:rPr>
        <w:t xml:space="preserve"> :</w:t>
      </w:r>
    </w:p>
    <w:p w:rsidR="0040291B" w:rsidRDefault="0040291B" w:rsidP="0040291B">
      <w:pPr>
        <w:pStyle w:val="ListParagraph"/>
        <w:ind w:left="900" w:firstLine="0"/>
        <w:jc w:val="both"/>
        <w:rPr>
          <w:rFonts w:ascii="Arial" w:hAnsi="Arial" w:cs="Arial"/>
          <w:noProof/>
          <w:sz w:val="20"/>
          <w:szCs w:val="20"/>
        </w:rPr>
      </w:pPr>
    </w:p>
    <w:p w:rsidR="0040291B" w:rsidRDefault="0040291B" w:rsidP="0040291B">
      <w:pPr>
        <w:pStyle w:val="ListParagraph"/>
        <w:ind w:left="900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6172200" cy="2743200"/>
            <wp:effectExtent l="19050" t="19050" r="19050" b="190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40291B" w:rsidRPr="004D06D5" w:rsidRDefault="0040291B" w:rsidP="0040291B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4D06D5">
        <w:rPr>
          <w:rFonts w:ascii="Arial" w:hAnsi="Arial" w:cs="Arial"/>
        </w:rPr>
        <w:t>Gambar</w:t>
      </w:r>
      <w:proofErr w:type="spellEnd"/>
      <w:r w:rsidRPr="004D06D5">
        <w:rPr>
          <w:rFonts w:ascii="Arial" w:hAnsi="Arial" w:cs="Arial"/>
        </w:rPr>
        <w:t xml:space="preserve"> 1</w:t>
      </w:r>
      <w:r w:rsidR="00771064">
        <w:rPr>
          <w:rFonts w:ascii="Arial" w:hAnsi="Arial" w:cs="Arial"/>
        </w:rPr>
        <w:t>4</w:t>
      </w:r>
      <w:r w:rsidRPr="004D06D5">
        <w:rPr>
          <w:rFonts w:ascii="Arial" w:hAnsi="Arial" w:cs="Arial"/>
        </w:rPr>
        <w:t>.</w:t>
      </w:r>
      <w:r w:rsidR="00771064">
        <w:rPr>
          <w:rFonts w:ascii="Arial" w:hAnsi="Arial" w:cs="Arial"/>
        </w:rPr>
        <w:t>a</w:t>
      </w:r>
      <w:r w:rsidRPr="004D06D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–</w:t>
      </w:r>
      <w:r w:rsidRPr="004D06D5">
        <w:rPr>
          <w:rFonts w:ascii="Arial" w:hAnsi="Arial" w:cs="Arial"/>
        </w:rPr>
        <w:t xml:space="preserve"> </w:t>
      </w:r>
      <w:proofErr w:type="spellStart"/>
      <w:r w:rsidR="00771064">
        <w:rPr>
          <w:rFonts w:ascii="Arial" w:hAnsi="Arial" w:cs="Arial"/>
        </w:rPr>
        <w:t>Desain</w:t>
      </w:r>
      <w:proofErr w:type="spellEnd"/>
      <w:r w:rsidR="00771064">
        <w:rPr>
          <w:rFonts w:ascii="Arial" w:hAnsi="Arial" w:cs="Arial"/>
        </w:rPr>
        <w:t xml:space="preserve"> </w:t>
      </w:r>
      <w:proofErr w:type="spellStart"/>
      <w:r w:rsidR="00771064">
        <w:rPr>
          <w:rFonts w:ascii="Arial" w:hAnsi="Arial" w:cs="Arial"/>
        </w:rPr>
        <w:t>Tampilan</w:t>
      </w:r>
      <w:proofErr w:type="spellEnd"/>
      <w:r w:rsidRPr="004D06D5">
        <w:rPr>
          <w:rFonts w:ascii="Arial" w:hAnsi="Arial" w:cs="Arial"/>
        </w:rPr>
        <w:t xml:space="preserve"> </w:t>
      </w:r>
      <w:proofErr w:type="spellStart"/>
      <w:r w:rsidR="00771064">
        <w:rPr>
          <w:rFonts w:ascii="Arial" w:hAnsi="Arial" w:cs="Arial"/>
        </w:rPr>
        <w:t>Laporan</w:t>
      </w:r>
      <w:proofErr w:type="spellEnd"/>
    </w:p>
    <w:p w:rsidR="0040291B" w:rsidRDefault="0040291B" w:rsidP="0040291B">
      <w:pPr>
        <w:pStyle w:val="ListParagraph"/>
        <w:ind w:left="900" w:firstLine="0"/>
        <w:jc w:val="both"/>
        <w:rPr>
          <w:rFonts w:ascii="Arial" w:hAnsi="Arial" w:cs="Arial"/>
          <w:noProof/>
          <w:sz w:val="20"/>
          <w:szCs w:val="20"/>
        </w:rPr>
      </w:pPr>
    </w:p>
    <w:p w:rsidR="0040291B" w:rsidRPr="0040291B" w:rsidRDefault="0040291B" w:rsidP="0040291B">
      <w:pPr>
        <w:pStyle w:val="ListParagraph"/>
        <w:ind w:left="900" w:firstLine="0"/>
        <w:jc w:val="both"/>
        <w:rPr>
          <w:rFonts w:ascii="Arial" w:hAnsi="Arial" w:cs="Arial"/>
          <w:noProof/>
          <w:sz w:val="20"/>
          <w:szCs w:val="20"/>
        </w:rPr>
      </w:pPr>
    </w:p>
    <w:p w:rsidR="00DE5D95" w:rsidRPr="002B492C" w:rsidRDefault="00DE5D95" w:rsidP="00DE5D95">
      <w:pPr>
        <w:pStyle w:val="ListParagraph"/>
        <w:numPr>
          <w:ilvl w:val="1"/>
          <w:numId w:val="15"/>
        </w:numPr>
        <w:ind w:left="900" w:hanging="54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id-ID"/>
        </w:rPr>
        <w:t>Sumber Kode:</w:t>
      </w:r>
    </w:p>
    <w:p w:rsidR="00DE5D95" w:rsidRDefault="00DE5D95" w:rsidP="005B47A2">
      <w:pPr>
        <w:ind w:firstLine="72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</w:rPr>
        <w:lastRenderedPageBreak/>
        <w:drawing>
          <wp:inline distT="0" distB="0" distL="0" distR="0" wp14:anchorId="04641E69" wp14:editId="0FEF42E4">
            <wp:extent cx="6400800" cy="2680335"/>
            <wp:effectExtent l="19050" t="19050" r="19050" b="247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803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1064" w:rsidRPr="004D06D5" w:rsidRDefault="00771064" w:rsidP="00771064">
      <w:pPr>
        <w:ind w:firstLine="720"/>
        <w:jc w:val="center"/>
        <w:rPr>
          <w:rFonts w:ascii="Arial" w:hAnsi="Arial" w:cs="Arial"/>
          <w:noProof/>
          <w:sz w:val="20"/>
          <w:szCs w:val="20"/>
        </w:rPr>
      </w:pPr>
      <w:proofErr w:type="spellStart"/>
      <w:r w:rsidRPr="004D06D5">
        <w:rPr>
          <w:rFonts w:ascii="Arial" w:hAnsi="Arial" w:cs="Arial"/>
        </w:rPr>
        <w:t>Gambar</w:t>
      </w:r>
      <w:proofErr w:type="spellEnd"/>
      <w:r w:rsidRPr="004D06D5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4</w:t>
      </w:r>
      <w:r w:rsidRPr="004D06D5">
        <w:rPr>
          <w:rFonts w:ascii="Arial" w:hAnsi="Arial" w:cs="Arial"/>
        </w:rPr>
        <w:t>.</w:t>
      </w:r>
      <w:r>
        <w:rPr>
          <w:rFonts w:ascii="Arial" w:hAnsi="Arial" w:cs="Arial"/>
        </w:rPr>
        <w:t>b</w:t>
      </w:r>
      <w:r w:rsidRPr="004D06D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–</w:t>
      </w:r>
      <w:r w:rsidRPr="004D06D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 w:rsidRPr="004D06D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</w:p>
    <w:p w:rsidR="00DE5D95" w:rsidRDefault="00DE5D95" w:rsidP="00DE5D95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1E392A" w:rsidRDefault="001E392A" w:rsidP="001E392A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Proses </w:t>
      </w:r>
      <w:r w:rsidR="00457EBE">
        <w:rPr>
          <w:rFonts w:ascii="Arial" w:hAnsi="Arial" w:cs="Arial"/>
          <w:b/>
          <w:noProof/>
          <w:sz w:val="20"/>
          <w:szCs w:val="20"/>
        </w:rPr>
        <w:t>Kompilasi</w:t>
      </w:r>
    </w:p>
    <w:p w:rsidR="00547667" w:rsidRPr="00547667" w:rsidRDefault="001E392A" w:rsidP="00547667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1E392A">
        <w:rPr>
          <w:rFonts w:ascii="Arial" w:hAnsi="Arial" w:cs="Arial"/>
          <w:noProof/>
          <w:sz w:val="20"/>
          <w:szCs w:val="20"/>
        </w:rPr>
        <w:t>Kebutuhan :</w:t>
      </w:r>
    </w:p>
    <w:p w:rsidR="00547667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>Aplikasi Kompilasi / IDE : Browser FireFox .</w:t>
      </w:r>
    </w:p>
    <w:p w:rsidR="00547667" w:rsidRPr="00547667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>Sistem Operasi: Windows 10</w:t>
      </w:r>
    </w:p>
    <w:p w:rsidR="00547667" w:rsidRPr="00547667" w:rsidRDefault="00547667" w:rsidP="001E392A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Login</w:t>
      </w:r>
    </w:p>
    <w:p w:rsidR="00547667" w:rsidRPr="00547667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Tanggal Kompilasi : 07/06/2022</w:t>
      </w:r>
    </w:p>
    <w:p w:rsidR="00547667" w:rsidRPr="00A67294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Citra</w:t>
      </w:r>
    </w:p>
    <w:p w:rsidR="00A67294" w:rsidRDefault="00A67294" w:rsidP="00A67294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5500239" cy="2070100"/>
            <wp:effectExtent l="0" t="0" r="571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239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294" w:rsidRPr="00A67294" w:rsidRDefault="00A67294" w:rsidP="00A67294">
      <w:pPr>
        <w:pStyle w:val="ListParagraph"/>
        <w:ind w:left="1800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ab/>
      </w:r>
      <w:r>
        <w:rPr>
          <w:rFonts w:ascii="Arial" w:hAnsi="Arial" w:cs="Arial"/>
          <w:b/>
          <w:noProof/>
          <w:sz w:val="20"/>
          <w:szCs w:val="20"/>
        </w:rPr>
        <w:tab/>
      </w:r>
      <w:r>
        <w:rPr>
          <w:rFonts w:ascii="Arial" w:hAnsi="Arial" w:cs="Arial"/>
          <w:b/>
          <w:noProof/>
          <w:sz w:val="20"/>
          <w:szCs w:val="20"/>
        </w:rPr>
        <w:tab/>
      </w:r>
      <w:r>
        <w:rPr>
          <w:rFonts w:ascii="Arial" w:hAnsi="Arial" w:cs="Arial"/>
          <w:b/>
          <w:noProof/>
          <w:sz w:val="20"/>
          <w:szCs w:val="20"/>
        </w:rPr>
        <w:tab/>
      </w:r>
      <w:r>
        <w:rPr>
          <w:rFonts w:ascii="Arial" w:hAnsi="Arial" w:cs="Arial"/>
          <w:b/>
          <w:noProof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t>Gambar 15.2 Halaman Login</w:t>
      </w:r>
    </w:p>
    <w:p w:rsidR="00547667" w:rsidRPr="00547667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 xml:space="preserve">Status Kompilasi: </w:t>
      </w:r>
      <w:r w:rsidRPr="00547667">
        <w:rPr>
          <w:rFonts w:ascii="Arial" w:hAnsi="Arial" w:cs="Arial"/>
          <w:noProof/>
          <w:color w:val="00B050"/>
          <w:sz w:val="20"/>
          <w:szCs w:val="20"/>
        </w:rPr>
        <w:t>Berhasil</w:t>
      </w:r>
    </w:p>
    <w:p w:rsidR="00547667" w:rsidRPr="00547667" w:rsidRDefault="00547667" w:rsidP="00547667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547667" w:rsidRPr="00547667" w:rsidRDefault="00547667" w:rsidP="00547667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Seting Alat</w:t>
      </w:r>
    </w:p>
    <w:p w:rsidR="00547667" w:rsidRPr="00547667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t>Tanggal Kompilasi : 07/06/2022</w:t>
      </w:r>
    </w:p>
    <w:p w:rsidR="00547667" w:rsidRPr="00A67294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Citra</w:t>
      </w:r>
    </w:p>
    <w:p w:rsidR="00A67294" w:rsidRDefault="006B2AE8" w:rsidP="00A67294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5982483" cy="2120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483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294" w:rsidRDefault="00A67294" w:rsidP="00A67294">
      <w:pPr>
        <w:pStyle w:val="ListParagraph"/>
        <w:ind w:left="4680" w:firstLine="36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Gambar 15.3</w:t>
      </w:r>
      <w:r w:rsidR="001F63B2">
        <w:rPr>
          <w:rFonts w:ascii="Arial" w:hAnsi="Arial" w:cs="Arial"/>
          <w:noProof/>
          <w:sz w:val="20"/>
          <w:szCs w:val="20"/>
        </w:rPr>
        <w:t>.a</w:t>
      </w:r>
      <w:r>
        <w:rPr>
          <w:rFonts w:ascii="Arial" w:hAnsi="Arial" w:cs="Arial"/>
          <w:noProof/>
          <w:sz w:val="20"/>
          <w:szCs w:val="20"/>
        </w:rPr>
        <w:t xml:space="preserve"> Halaman Seting Alat</w:t>
      </w:r>
      <w:r w:rsidR="001F63B2">
        <w:rPr>
          <w:rFonts w:ascii="Arial" w:hAnsi="Arial" w:cs="Arial"/>
          <w:noProof/>
          <w:sz w:val="20"/>
          <w:szCs w:val="20"/>
        </w:rPr>
        <w:t xml:space="preserve"> Error</w:t>
      </w:r>
    </w:p>
    <w:p w:rsidR="00A67294" w:rsidRDefault="00A67294" w:rsidP="00A67294">
      <w:pPr>
        <w:pStyle w:val="ListParagraph"/>
        <w:ind w:left="4680" w:firstLine="360"/>
        <w:jc w:val="both"/>
        <w:rPr>
          <w:rFonts w:ascii="Arial" w:hAnsi="Arial" w:cs="Arial"/>
          <w:noProof/>
          <w:sz w:val="20"/>
          <w:szCs w:val="20"/>
        </w:rPr>
      </w:pPr>
    </w:p>
    <w:p w:rsidR="00A67294" w:rsidRPr="00547667" w:rsidRDefault="00A67294" w:rsidP="00A67294">
      <w:pPr>
        <w:pStyle w:val="ListParagraph"/>
        <w:ind w:left="4680" w:firstLine="36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547667" w:rsidRPr="006B2AE8" w:rsidRDefault="00547667" w:rsidP="00547667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 xml:space="preserve">Status Kompilasi: </w:t>
      </w:r>
      <w:r w:rsidR="006B2AE8">
        <w:rPr>
          <w:rFonts w:ascii="Arial" w:hAnsi="Arial" w:cs="Arial"/>
          <w:noProof/>
          <w:color w:val="FF0000"/>
          <w:sz w:val="20"/>
          <w:szCs w:val="20"/>
        </w:rPr>
        <w:t>Gagal</w:t>
      </w:r>
    </w:p>
    <w:p w:rsidR="006B2AE8" w:rsidRPr="006B2AE8" w:rsidRDefault="006B2AE8" w:rsidP="006B2AE8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6B2AE8">
        <w:rPr>
          <w:rFonts w:ascii="Arial" w:hAnsi="Arial" w:cs="Arial"/>
          <w:noProof/>
          <w:color w:val="595959" w:themeColor="text1" w:themeTint="A6"/>
          <w:sz w:val="20"/>
          <w:szCs w:val="20"/>
        </w:rPr>
        <w:t xml:space="preserve">Langkah Perbaikan :  </w:t>
      </w:r>
    </w:p>
    <w:p w:rsidR="006B2AE8" w:rsidRPr="006B2AE8" w:rsidRDefault="006B2AE8" w:rsidP="006B2AE8">
      <w:pPr>
        <w:pStyle w:val="ListParagraph"/>
        <w:numPr>
          <w:ilvl w:val="1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6B2AE8">
        <w:rPr>
          <w:rFonts w:ascii="Arial" w:hAnsi="Arial" w:cs="Arial"/>
          <w:noProof/>
          <w:sz w:val="20"/>
          <w:szCs w:val="20"/>
        </w:rPr>
        <w:t xml:space="preserve">Penyebab: </w:t>
      </w:r>
      <w:r w:rsidR="001F63B2">
        <w:rPr>
          <w:rFonts w:ascii="Arial" w:hAnsi="Arial" w:cs="Arial"/>
          <w:noProof/>
          <w:sz w:val="20"/>
          <w:szCs w:val="20"/>
        </w:rPr>
        <w:t>tidak adanya nilai awal atau inisiasi untuk variable respo</w:t>
      </w:r>
      <w:r w:rsidRPr="006B2AE8">
        <w:rPr>
          <w:rFonts w:ascii="Arial" w:hAnsi="Arial" w:cs="Arial"/>
          <w:noProof/>
          <w:sz w:val="20"/>
          <w:szCs w:val="20"/>
        </w:rPr>
        <w:t>.</w:t>
      </w:r>
    </w:p>
    <w:p w:rsidR="006B2AE8" w:rsidRPr="001F63B2" w:rsidRDefault="006B2AE8" w:rsidP="006B2AE8">
      <w:pPr>
        <w:pStyle w:val="ListParagraph"/>
        <w:numPr>
          <w:ilvl w:val="1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6B2AE8">
        <w:rPr>
          <w:rFonts w:ascii="Arial" w:hAnsi="Arial" w:cs="Arial"/>
          <w:noProof/>
          <w:sz w:val="20"/>
          <w:szCs w:val="20"/>
        </w:rPr>
        <w:t xml:space="preserve">Perbaikan: Menambah </w:t>
      </w:r>
      <w:r w:rsidR="001F63B2">
        <w:rPr>
          <w:rFonts w:ascii="Arial" w:hAnsi="Arial" w:cs="Arial"/>
          <w:noProof/>
          <w:sz w:val="20"/>
          <w:szCs w:val="20"/>
        </w:rPr>
        <w:t>nilai awal atau inisiasi untuk variable respo</w:t>
      </w:r>
      <w:r w:rsidRPr="006B2AE8">
        <w:rPr>
          <w:rFonts w:ascii="Arial" w:hAnsi="Arial" w:cs="Arial"/>
          <w:i/>
          <w:noProof/>
          <w:sz w:val="20"/>
          <w:szCs w:val="20"/>
        </w:rPr>
        <w:t>.</w:t>
      </w:r>
    </w:p>
    <w:p w:rsid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Pr="001F63B2" w:rsidRDefault="001F63B2" w:rsidP="001F63B2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5715000" cy="8318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2" cy="8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3B2" w:rsidRDefault="001F63B2" w:rsidP="001F63B2">
      <w:pPr>
        <w:pStyle w:val="ListParagraph"/>
        <w:ind w:left="252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Pr="001F63B2" w:rsidRDefault="001F63B2" w:rsidP="001F63B2">
      <w:pPr>
        <w:pStyle w:val="ListParagraph"/>
        <w:ind w:left="252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F63B2" w:rsidRPr="001F63B2" w:rsidRDefault="001F63B2" w:rsidP="006B2AE8">
      <w:pPr>
        <w:pStyle w:val="ListParagraph"/>
        <w:numPr>
          <w:ilvl w:val="1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Hasil kompilasi ulang</w:t>
      </w:r>
    </w:p>
    <w:p w:rsidR="001F63B2" w:rsidRDefault="001F63B2" w:rsidP="001F63B2">
      <w:pPr>
        <w:pStyle w:val="ListParagraph"/>
        <w:ind w:left="2520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lastRenderedPageBreak/>
        <w:drawing>
          <wp:inline distT="0" distB="0" distL="0" distR="0">
            <wp:extent cx="4961336" cy="1835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489" cy="183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3B2" w:rsidRDefault="001F63B2" w:rsidP="001F63B2">
      <w:pPr>
        <w:pStyle w:val="ListParagraph"/>
        <w:ind w:left="4680" w:firstLine="36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Gambar 15.3.b Halaman Seting Alat Fixed</w:t>
      </w:r>
    </w:p>
    <w:p w:rsidR="001F63B2" w:rsidRPr="006B2AE8" w:rsidRDefault="001F63B2" w:rsidP="001F63B2">
      <w:pPr>
        <w:pStyle w:val="ListParagraph"/>
        <w:ind w:left="252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6B2AE8" w:rsidRPr="006B2AE8" w:rsidRDefault="006B2AE8" w:rsidP="006B2AE8">
      <w:pPr>
        <w:ind w:left="144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574C" w:rsidRPr="00A67294" w:rsidRDefault="00547667" w:rsidP="00A67294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Master Shift</w:t>
      </w:r>
    </w:p>
    <w:p w:rsidR="0078574C" w:rsidRPr="00547667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Tanggal Kompilasi : 07/06/2022</w:t>
      </w:r>
    </w:p>
    <w:p w:rsidR="0078574C" w:rsidRPr="00A67294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Citra</w:t>
      </w:r>
    </w:p>
    <w:p w:rsidR="00A67294" w:rsidRDefault="00A67294" w:rsidP="00A67294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5685629" cy="1644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629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294" w:rsidRDefault="00A67294" w:rsidP="00A67294">
      <w:pPr>
        <w:pStyle w:val="ListParagraph"/>
        <w:ind w:left="4680" w:firstLine="36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Gambar 15.4 Halaman Master Shift</w:t>
      </w:r>
    </w:p>
    <w:p w:rsidR="00A67294" w:rsidRDefault="00A67294" w:rsidP="00A67294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A67294" w:rsidRPr="00547667" w:rsidRDefault="00A67294" w:rsidP="00A67294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574C" w:rsidRPr="00547667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 xml:space="preserve">Status Kompilasi: </w:t>
      </w:r>
      <w:r w:rsidRPr="00547667">
        <w:rPr>
          <w:rFonts w:ascii="Arial" w:hAnsi="Arial" w:cs="Arial"/>
          <w:noProof/>
          <w:color w:val="00B050"/>
          <w:sz w:val="20"/>
          <w:szCs w:val="20"/>
        </w:rPr>
        <w:t>Berhasil</w:t>
      </w:r>
    </w:p>
    <w:p w:rsidR="0078574C" w:rsidRPr="001E392A" w:rsidRDefault="0078574C" w:rsidP="0078574C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547667" w:rsidRPr="0078574C" w:rsidRDefault="00547667" w:rsidP="001E392A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Majamenen Karyawan</w:t>
      </w:r>
    </w:p>
    <w:p w:rsidR="0078574C" w:rsidRPr="00547667" w:rsidRDefault="0078574C" w:rsidP="0078574C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574C" w:rsidRPr="00547667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Tanggal Kompilasi : 07/06/2022</w:t>
      </w:r>
    </w:p>
    <w:p w:rsidR="0078574C" w:rsidRPr="008D0E04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Citra</w:t>
      </w:r>
    </w:p>
    <w:p w:rsidR="008D0E04" w:rsidRDefault="008D0E04" w:rsidP="008D0E04">
      <w:pPr>
        <w:ind w:left="15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n-US"/>
        </w:rPr>
        <w:lastRenderedPageBreak/>
        <w:drawing>
          <wp:inline distT="0" distB="0" distL="0" distR="0">
            <wp:extent cx="6026150" cy="1675593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167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04" w:rsidRDefault="008D0E04" w:rsidP="008D0E04">
      <w:pPr>
        <w:pStyle w:val="ListParagraph"/>
        <w:ind w:left="4680" w:firstLine="36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Gambar 15.5 Halaman M</w:t>
      </w:r>
      <w:r w:rsidR="0083038D">
        <w:rPr>
          <w:rFonts w:ascii="Arial" w:hAnsi="Arial" w:cs="Arial"/>
          <w:noProof/>
          <w:sz w:val="20"/>
          <w:szCs w:val="20"/>
        </w:rPr>
        <w:t>anajemen Karyawan</w:t>
      </w:r>
    </w:p>
    <w:p w:rsidR="008D0E04" w:rsidRPr="008D0E04" w:rsidRDefault="008D0E04" w:rsidP="008D0E04">
      <w:pPr>
        <w:ind w:left="156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574C" w:rsidRPr="00547667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 xml:space="preserve">Status Kompilasi: </w:t>
      </w:r>
      <w:r w:rsidRPr="00547667">
        <w:rPr>
          <w:rFonts w:ascii="Arial" w:hAnsi="Arial" w:cs="Arial"/>
          <w:noProof/>
          <w:color w:val="00B050"/>
          <w:sz w:val="20"/>
          <w:szCs w:val="20"/>
        </w:rPr>
        <w:t>Berhasil</w:t>
      </w:r>
    </w:p>
    <w:p w:rsidR="0078574C" w:rsidRPr="00547667" w:rsidRDefault="0078574C" w:rsidP="0078574C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547667" w:rsidRPr="0078574C" w:rsidRDefault="00547667" w:rsidP="001E392A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Laporan Kehadiran</w:t>
      </w:r>
    </w:p>
    <w:p w:rsidR="0078574C" w:rsidRPr="00547667" w:rsidRDefault="0078574C" w:rsidP="00686C16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574C" w:rsidRPr="00547667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Tanggal Kompilasi : 07/06/2022</w:t>
      </w:r>
    </w:p>
    <w:p w:rsidR="0078574C" w:rsidRPr="008D0E04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Citra</w:t>
      </w:r>
    </w:p>
    <w:p w:rsidR="008D0E04" w:rsidRDefault="008D0E04" w:rsidP="008D0E04">
      <w:pPr>
        <w:pStyle w:val="ListParagraph"/>
        <w:ind w:left="1800" w:firstLine="0"/>
        <w:jc w:val="both"/>
        <w:rPr>
          <w:rFonts w:ascii="Arial" w:hAnsi="Arial" w:cs="Arial"/>
          <w:noProof/>
          <w:sz w:val="20"/>
          <w:szCs w:val="20"/>
        </w:rPr>
      </w:pPr>
    </w:p>
    <w:p w:rsidR="008D0E04" w:rsidRDefault="008D0E04" w:rsidP="008D0E04">
      <w:pPr>
        <w:pStyle w:val="ListParagraph"/>
        <w:ind w:left="1800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  <w14:ligatures w14:val="none"/>
        </w:rPr>
        <w:drawing>
          <wp:inline distT="0" distB="0" distL="0" distR="0">
            <wp:extent cx="5900793" cy="1834110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23" cy="183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04" w:rsidRDefault="008D0E04" w:rsidP="008D0E04">
      <w:pPr>
        <w:pStyle w:val="ListParagraph"/>
        <w:ind w:left="4680" w:firstLine="36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Gambar 15.6 Halaman Laporan Kehadiran</w:t>
      </w:r>
    </w:p>
    <w:p w:rsidR="008D0E04" w:rsidRDefault="008D0E04" w:rsidP="008D0E04">
      <w:pPr>
        <w:pStyle w:val="ListParagraph"/>
        <w:ind w:left="1800" w:firstLine="0"/>
        <w:jc w:val="both"/>
        <w:rPr>
          <w:rFonts w:ascii="Arial" w:hAnsi="Arial" w:cs="Arial"/>
          <w:noProof/>
          <w:sz w:val="20"/>
          <w:szCs w:val="20"/>
        </w:rPr>
      </w:pPr>
    </w:p>
    <w:p w:rsidR="008D0E04" w:rsidRPr="00547667" w:rsidRDefault="008D0E04" w:rsidP="008D0E04">
      <w:pPr>
        <w:pStyle w:val="ListParagraph"/>
        <w:ind w:left="180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78574C" w:rsidRPr="00547667" w:rsidRDefault="0078574C" w:rsidP="0078574C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547667">
        <w:rPr>
          <w:rFonts w:ascii="Arial" w:hAnsi="Arial" w:cs="Arial"/>
          <w:noProof/>
          <w:sz w:val="20"/>
          <w:szCs w:val="20"/>
        </w:rPr>
        <w:t xml:space="preserve">Status Kompilasi: </w:t>
      </w:r>
      <w:r w:rsidRPr="00547667">
        <w:rPr>
          <w:rFonts w:ascii="Arial" w:hAnsi="Arial" w:cs="Arial"/>
          <w:noProof/>
          <w:color w:val="00B050"/>
          <w:sz w:val="20"/>
          <w:szCs w:val="20"/>
        </w:rPr>
        <w:t>Berhasil</w:t>
      </w:r>
    </w:p>
    <w:p w:rsidR="0078574C" w:rsidRPr="00547667" w:rsidRDefault="0078574C" w:rsidP="0078574C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E392A" w:rsidRDefault="001E392A" w:rsidP="00457EBE">
      <w:pPr>
        <w:pStyle w:val="ListParagraph"/>
        <w:ind w:left="360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13932" w:rsidRDefault="00113932" w:rsidP="00DE5D95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Hasil Kompilasi</w:t>
      </w:r>
    </w:p>
    <w:p w:rsidR="00113932" w:rsidRPr="00E64DB4" w:rsidRDefault="00113932" w:rsidP="00113932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Halaman Login</w:t>
      </w:r>
    </w:p>
    <w:p w:rsidR="00E64DB4" w:rsidRDefault="00E64DB4" w:rsidP="00E64DB4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E64DB4" w:rsidRDefault="00E64DB4" w:rsidP="00E64DB4">
      <w:pPr>
        <w:pStyle w:val="ListParagraph"/>
        <w:spacing w:line="360" w:lineRule="auto"/>
        <w:ind w:left="1441"/>
        <w:jc w:val="center"/>
      </w:pPr>
    </w:p>
    <w:p w:rsidR="00E64DB4" w:rsidRDefault="00E64DB4" w:rsidP="00E64DB4">
      <w:pPr>
        <w:pStyle w:val="ListParagraph"/>
        <w:spacing w:line="360" w:lineRule="auto"/>
        <w:ind w:left="1441"/>
        <w:jc w:val="center"/>
      </w:pPr>
    </w:p>
    <w:p w:rsidR="00E64DB4" w:rsidRDefault="00E64DB4" w:rsidP="00E64DB4">
      <w:pPr>
        <w:pStyle w:val="ListParagraph"/>
        <w:spacing w:line="360" w:lineRule="auto"/>
        <w:ind w:left="1441"/>
        <w:jc w:val="center"/>
      </w:pPr>
    </w:p>
    <w:p w:rsidR="00E64DB4" w:rsidRDefault="00E64DB4" w:rsidP="00E64DB4">
      <w:pPr>
        <w:pStyle w:val="ListParagraph"/>
        <w:spacing w:line="360" w:lineRule="auto"/>
        <w:ind w:left="1441"/>
        <w:jc w:val="center"/>
      </w:pPr>
    </w:p>
    <w:p w:rsidR="00E64DB4" w:rsidRPr="00D94E85" w:rsidRDefault="00E64DB4" w:rsidP="00E64DB4">
      <w:pPr>
        <w:pStyle w:val="ListParagraph"/>
        <w:ind w:left="841"/>
      </w:pPr>
      <w:r w:rsidRPr="00761F2B">
        <w:rPr>
          <w:noProof/>
          <w:sz w:val="17"/>
          <w:szCs w:val="17"/>
          <w:lang w:eastAsia="en-US"/>
        </w:rPr>
        <w:drawing>
          <wp:anchor distT="0" distB="0" distL="114300" distR="114300" simplePos="0" relativeHeight="251675648" behindDoc="0" locked="0" layoutInCell="1" allowOverlap="1" wp14:anchorId="4DD719F2" wp14:editId="500B275D">
            <wp:simplePos x="0" y="0"/>
            <wp:positionH relativeFrom="margin">
              <wp:posOffset>2061210</wp:posOffset>
            </wp:positionH>
            <wp:positionV relativeFrom="paragraph">
              <wp:posOffset>-43180</wp:posOffset>
            </wp:positionV>
            <wp:extent cx="3209925" cy="1953260"/>
            <wp:effectExtent l="0" t="0" r="9525" b="889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4DB4" w:rsidRPr="00D94E85" w:rsidRDefault="00E64DB4" w:rsidP="00E64DB4"/>
    <w:p w:rsidR="00E64DB4" w:rsidRPr="00D94E85" w:rsidRDefault="00E64DB4" w:rsidP="00E64DB4"/>
    <w:p w:rsidR="00E64DB4" w:rsidRPr="00D94E85" w:rsidRDefault="00E64DB4" w:rsidP="00E64DB4"/>
    <w:p w:rsidR="00E64DB4" w:rsidRPr="00D94E85" w:rsidRDefault="00E64DB4" w:rsidP="00E64DB4"/>
    <w:p w:rsidR="00E64DB4" w:rsidRPr="00D94E85" w:rsidRDefault="00E64DB4" w:rsidP="00E64DB4"/>
    <w:p w:rsidR="00E64DB4" w:rsidRDefault="00E64DB4" w:rsidP="00E64DB4">
      <w:pPr>
        <w:spacing w:before="11"/>
        <w:ind w:left="407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16.1.</w:t>
      </w:r>
      <w:proofErr w:type="gram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Log</w:t>
      </w:r>
      <w:r>
        <w:rPr>
          <w:rFonts w:ascii="Calibri" w:eastAsia="Calibri" w:hAnsi="Calibri" w:cs="Calibri"/>
          <w:spacing w:val="1"/>
        </w:rPr>
        <w:t>i</w:t>
      </w:r>
      <w:r>
        <w:rPr>
          <w:rFonts w:ascii="Calibri" w:eastAsia="Calibri" w:hAnsi="Calibri" w:cs="Calibri"/>
        </w:rPr>
        <w:t>n</w:t>
      </w:r>
    </w:p>
    <w:p w:rsidR="00E64DB4" w:rsidRPr="00113932" w:rsidRDefault="00E64DB4" w:rsidP="00E64DB4">
      <w:pPr>
        <w:pStyle w:val="ListParagraph"/>
        <w:ind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113932" w:rsidRPr="00E64DB4" w:rsidRDefault="00113932" w:rsidP="00113932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Seting Alat</w:t>
      </w:r>
    </w:p>
    <w:p w:rsidR="00E64DB4" w:rsidRDefault="00E64DB4" w:rsidP="00E64DB4">
      <w:pPr>
        <w:pStyle w:val="ListParagraph"/>
        <w:rPr>
          <w:rFonts w:ascii="Arial" w:hAnsi="Arial" w:cs="Arial"/>
          <w:b/>
          <w:noProof/>
          <w:sz w:val="20"/>
          <w:szCs w:val="20"/>
        </w:rPr>
      </w:pPr>
    </w:p>
    <w:p w:rsidR="00E64DB4" w:rsidRDefault="00203187" w:rsidP="00203187">
      <w:pPr>
        <w:pStyle w:val="ListParagraph"/>
        <w:ind w:firstLine="556"/>
        <w:jc w:val="center"/>
        <w:rPr>
          <w:rFonts w:ascii="Arial" w:hAnsi="Arial" w:cs="Arial"/>
          <w:b/>
          <w:noProof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29D597C2" wp14:editId="022BC61F">
            <wp:extent cx="6035040" cy="2623820"/>
            <wp:effectExtent l="19050" t="19050" r="22860" b="241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623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4DB4" w:rsidRDefault="00E64DB4" w:rsidP="00E64DB4">
      <w:pPr>
        <w:spacing w:before="11"/>
        <w:ind w:left="407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16.2.</w:t>
      </w:r>
      <w:proofErr w:type="gram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</w:rPr>
        <w:t>Seting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Alat</w:t>
      </w:r>
      <w:proofErr w:type="spellEnd"/>
    </w:p>
    <w:p w:rsidR="00E64DB4" w:rsidRDefault="00E64DB4" w:rsidP="00E64DB4">
      <w:pPr>
        <w:pStyle w:val="ListParagraph"/>
        <w:rPr>
          <w:rFonts w:ascii="Arial" w:hAnsi="Arial" w:cs="Arial"/>
          <w:b/>
          <w:noProof/>
          <w:sz w:val="20"/>
          <w:szCs w:val="20"/>
        </w:rPr>
      </w:pPr>
    </w:p>
    <w:p w:rsidR="00203187" w:rsidRPr="00E64DB4" w:rsidRDefault="00203187" w:rsidP="00E64DB4">
      <w:pPr>
        <w:pStyle w:val="ListParagraph"/>
        <w:rPr>
          <w:rFonts w:ascii="Arial" w:hAnsi="Arial" w:cs="Arial"/>
          <w:b/>
          <w:noProof/>
          <w:sz w:val="20"/>
          <w:szCs w:val="20"/>
        </w:rPr>
      </w:pPr>
    </w:p>
    <w:p w:rsidR="00E64DB4" w:rsidRPr="00E64DB4" w:rsidRDefault="00E64DB4" w:rsidP="00E64DB4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113932" w:rsidRPr="00E64DB4" w:rsidRDefault="00113932" w:rsidP="00113932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t>Master Shift</w:t>
      </w:r>
    </w:p>
    <w:p w:rsidR="00E64DB4" w:rsidRDefault="00E64DB4" w:rsidP="00E64DB4">
      <w:pPr>
        <w:pStyle w:val="ListParagraph"/>
        <w:ind w:firstLine="0"/>
        <w:jc w:val="both"/>
        <w:rPr>
          <w:rFonts w:ascii="Arial" w:hAnsi="Arial" w:cs="Arial"/>
          <w:noProof/>
          <w:sz w:val="20"/>
          <w:szCs w:val="20"/>
        </w:rPr>
      </w:pPr>
    </w:p>
    <w:p w:rsidR="00E64DB4" w:rsidRDefault="00E64DB4" w:rsidP="00E64DB4">
      <w:pPr>
        <w:pStyle w:val="ListParagraph"/>
        <w:ind w:firstLine="0"/>
        <w:jc w:val="both"/>
        <w:rPr>
          <w:rFonts w:ascii="Arial" w:hAnsi="Arial" w:cs="Arial"/>
          <w:noProof/>
          <w:sz w:val="20"/>
          <w:szCs w:val="20"/>
        </w:rPr>
      </w:pPr>
    </w:p>
    <w:p w:rsidR="00203187" w:rsidRDefault="00203187" w:rsidP="00E64DB4">
      <w:pPr>
        <w:pStyle w:val="ListParagraph"/>
        <w:ind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2954F649" wp14:editId="3B7915C7">
            <wp:extent cx="6035040" cy="2933065"/>
            <wp:effectExtent l="0" t="0" r="381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DB4" w:rsidRPr="00203187" w:rsidRDefault="00E64DB4" w:rsidP="00203187">
      <w:pPr>
        <w:spacing w:before="11"/>
        <w:ind w:left="407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16.3.</w:t>
      </w:r>
      <w:proofErr w:type="gram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Master Shift</w:t>
      </w:r>
    </w:p>
    <w:p w:rsidR="00113932" w:rsidRPr="00E64DB4" w:rsidRDefault="00113932" w:rsidP="00113932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Manajemen Karyawan</w:t>
      </w:r>
    </w:p>
    <w:p w:rsidR="00E64DB4" w:rsidRDefault="00203187" w:rsidP="00203187">
      <w:pPr>
        <w:ind w:left="1418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5B2AA24C" wp14:editId="0DA11162">
            <wp:extent cx="5480050" cy="2695050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744" cy="26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DB4" w:rsidRDefault="00E64DB4" w:rsidP="00E64DB4">
      <w:pPr>
        <w:spacing w:before="11"/>
        <w:ind w:left="407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16.4.</w:t>
      </w:r>
      <w:proofErr w:type="gram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</w:rPr>
        <w:t>Manajemen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Karyawan</w:t>
      </w:r>
      <w:proofErr w:type="spellEnd"/>
    </w:p>
    <w:p w:rsidR="00E64DB4" w:rsidRPr="00E64DB4" w:rsidRDefault="00E64DB4" w:rsidP="00E64DB4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113932" w:rsidRPr="00E64DB4" w:rsidRDefault="00113932" w:rsidP="00113932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Laporan Kehadiran</w:t>
      </w:r>
    </w:p>
    <w:p w:rsidR="00203187" w:rsidRDefault="00203187" w:rsidP="00203187">
      <w:pPr>
        <w:ind w:left="1134"/>
        <w:jc w:val="both"/>
        <w:rPr>
          <w:rFonts w:ascii="Arial" w:hAnsi="Arial" w:cs="Arial"/>
          <w:b/>
          <w:noProof/>
          <w:sz w:val="20"/>
          <w:szCs w:val="20"/>
        </w:rPr>
      </w:pPr>
      <w:r w:rsidRPr="00761F2B">
        <w:rPr>
          <w:rFonts w:ascii="Calibri" w:eastAsia="Calibri" w:hAnsi="Calibri" w:cs="Calibri"/>
          <w:noProof/>
          <w:lang w:eastAsia="en-US"/>
        </w:rPr>
        <w:drawing>
          <wp:inline distT="0" distB="0" distL="0" distR="0" wp14:anchorId="575F655B" wp14:editId="01C02EE0">
            <wp:extent cx="6172200" cy="2701925"/>
            <wp:effectExtent l="19050" t="19050" r="19050" b="222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1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4DB4" w:rsidRDefault="00E64DB4" w:rsidP="00E64DB4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E64DB4" w:rsidRDefault="00E64DB4" w:rsidP="00E64DB4">
      <w:pPr>
        <w:spacing w:before="11"/>
        <w:ind w:left="407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spacing w:val="1"/>
        </w:rPr>
        <w:t>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mb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16.5.</w:t>
      </w:r>
      <w:proofErr w:type="gram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Ha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n</w:t>
      </w:r>
      <w:proofErr w:type="spellEnd"/>
      <w:r>
        <w:rPr>
          <w:rFonts w:ascii="Calibri" w:eastAsia="Calibri" w:hAnsi="Calibri" w:cs="Calibri"/>
          <w:spacing w:val="3"/>
        </w:rPr>
        <w:t xml:space="preserve"> </w:t>
      </w:r>
      <w:proofErr w:type="spellStart"/>
      <w:r>
        <w:rPr>
          <w:rFonts w:ascii="Calibri" w:eastAsia="Calibri" w:hAnsi="Calibri" w:cs="Calibri"/>
        </w:rPr>
        <w:t>Laporan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</w:p>
    <w:p w:rsidR="00E64DB4" w:rsidRPr="00E64DB4" w:rsidRDefault="00E64DB4" w:rsidP="00E64DB4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113932" w:rsidRPr="00113932" w:rsidRDefault="00113932" w:rsidP="00113932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DE5D95" w:rsidRPr="00DE5D95" w:rsidRDefault="00DE5D95" w:rsidP="00DE5D95">
      <w:pPr>
        <w:pStyle w:val="ListParagraph"/>
        <w:numPr>
          <w:ilvl w:val="0"/>
          <w:numId w:val="15"/>
        </w:numPr>
        <w:ind w:left="36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Testing dan Debugging</w:t>
      </w:r>
    </w:p>
    <w:p w:rsidR="00DE5D95" w:rsidRPr="009A7B14" w:rsidRDefault="00DE5D95" w:rsidP="009A7B14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9A7B14">
        <w:rPr>
          <w:rFonts w:ascii="Arial" w:hAnsi="Arial" w:cs="Arial"/>
          <w:noProof/>
          <w:sz w:val="20"/>
          <w:szCs w:val="20"/>
        </w:rPr>
        <w:t>QC I  14/07/2022:</w:t>
      </w:r>
    </w:p>
    <w:p w:rsidR="00DE5D95" w:rsidRPr="009A7B14" w:rsidRDefault="00DE5D95" w:rsidP="009A7B14">
      <w:pPr>
        <w:pStyle w:val="ListParagraph"/>
        <w:numPr>
          <w:ilvl w:val="2"/>
          <w:numId w:val="15"/>
        </w:numPr>
        <w:ind w:left="1701"/>
        <w:jc w:val="both"/>
        <w:rPr>
          <w:rFonts w:ascii="Arial" w:hAnsi="Arial" w:cs="Arial"/>
          <w:b/>
          <w:noProof/>
          <w:sz w:val="20"/>
          <w:szCs w:val="20"/>
        </w:rPr>
      </w:pPr>
      <w:r w:rsidRPr="009A7B14">
        <w:rPr>
          <w:rFonts w:ascii="Arial" w:hAnsi="Arial" w:cs="Arial"/>
          <w:noProof/>
          <w:sz w:val="20"/>
          <w:szCs w:val="20"/>
        </w:rPr>
        <w:t>Peserta QC:</w:t>
      </w:r>
    </w:p>
    <w:p w:rsidR="00641077" w:rsidRPr="00641077" w:rsidRDefault="009A7B14" w:rsidP="00641077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Tester: Diva Kiko Augusta</w:t>
      </w:r>
    </w:p>
    <w:p w:rsidR="009A7B14" w:rsidRPr="00641077" w:rsidRDefault="009A7B14" w:rsidP="00641077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641077">
        <w:rPr>
          <w:rFonts w:ascii="Arial" w:hAnsi="Arial" w:cs="Arial"/>
          <w:noProof/>
          <w:sz w:val="20"/>
          <w:szCs w:val="20"/>
        </w:rPr>
        <w:t>Application Developer: Nurhasmi</w:t>
      </w:r>
    </w:p>
    <w:p w:rsidR="009A7B14" w:rsidRPr="009A7B14" w:rsidRDefault="00DE5D95" w:rsidP="009A7B14">
      <w:pPr>
        <w:pStyle w:val="ListParagraph"/>
        <w:numPr>
          <w:ilvl w:val="2"/>
          <w:numId w:val="15"/>
        </w:numPr>
        <w:ind w:left="1701"/>
        <w:jc w:val="both"/>
        <w:rPr>
          <w:rFonts w:ascii="Arial" w:hAnsi="Arial" w:cs="Arial"/>
          <w:b/>
          <w:noProof/>
          <w:sz w:val="20"/>
          <w:szCs w:val="20"/>
        </w:rPr>
      </w:pPr>
      <w:r w:rsidRPr="009A7B14">
        <w:rPr>
          <w:rFonts w:ascii="Arial" w:hAnsi="Arial" w:cs="Arial"/>
          <w:noProof/>
          <w:sz w:val="20"/>
          <w:szCs w:val="20"/>
        </w:rPr>
        <w:t>Hasil Tes</w:t>
      </w:r>
    </w:p>
    <w:tbl>
      <w:tblPr>
        <w:tblStyle w:val="TableGrid"/>
        <w:tblW w:w="9085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715"/>
        <w:gridCol w:w="1006"/>
        <w:gridCol w:w="434"/>
        <w:gridCol w:w="2108"/>
        <w:gridCol w:w="1071"/>
        <w:gridCol w:w="279"/>
        <w:gridCol w:w="1312"/>
        <w:gridCol w:w="458"/>
        <w:gridCol w:w="401"/>
        <w:gridCol w:w="1301"/>
      </w:tblGrid>
      <w:tr w:rsidR="009A7B14" w:rsidRPr="0002122F" w:rsidTr="0040291B">
        <w:tc>
          <w:tcPr>
            <w:tcW w:w="1721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Skenario</w:t>
            </w:r>
            <w:proofErr w:type="spellEnd"/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 ID</w:t>
            </w:r>
          </w:p>
        </w:tc>
        <w:tc>
          <w:tcPr>
            <w:tcW w:w="3613" w:type="dxa"/>
            <w:gridSpan w:val="3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Login</w:t>
            </w:r>
          </w:p>
        </w:tc>
        <w:tc>
          <w:tcPr>
            <w:tcW w:w="2049" w:type="dxa"/>
            <w:gridSpan w:val="3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Tes</w:t>
            </w:r>
            <w:proofErr w:type="spellEnd"/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 ID</w:t>
            </w:r>
          </w:p>
        </w:tc>
        <w:tc>
          <w:tcPr>
            <w:tcW w:w="1702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Login-1</w:t>
            </w:r>
          </w:p>
        </w:tc>
      </w:tr>
      <w:tr w:rsidR="009A7B14" w:rsidRPr="0002122F" w:rsidTr="0040291B">
        <w:tc>
          <w:tcPr>
            <w:tcW w:w="1721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Deskripsi</w:t>
            </w:r>
            <w:proofErr w:type="spellEnd"/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Tes</w:t>
            </w:r>
            <w:proofErr w:type="spellEnd"/>
          </w:p>
        </w:tc>
        <w:tc>
          <w:tcPr>
            <w:tcW w:w="3613" w:type="dxa"/>
            <w:gridSpan w:val="3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 xml:space="preserve">Login </w:t>
            </w:r>
          </w:p>
        </w:tc>
        <w:tc>
          <w:tcPr>
            <w:tcW w:w="2049" w:type="dxa"/>
            <w:gridSpan w:val="3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702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Sedang</w:t>
            </w:r>
            <w:proofErr w:type="spellEnd"/>
          </w:p>
        </w:tc>
      </w:tr>
      <w:tr w:rsidR="009A7B14" w:rsidRPr="0002122F" w:rsidTr="0040291B">
        <w:tc>
          <w:tcPr>
            <w:tcW w:w="1721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Ekspektasi</w:t>
            </w:r>
            <w:proofErr w:type="spellEnd"/>
          </w:p>
        </w:tc>
        <w:tc>
          <w:tcPr>
            <w:tcW w:w="7364" w:type="dxa"/>
            <w:gridSpan w:val="8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Bisa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Masuk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sebagai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user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pada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</w:p>
        </w:tc>
      </w:tr>
      <w:tr w:rsidR="009A7B14" w:rsidRPr="0002122F" w:rsidTr="0040291B">
        <w:trPr>
          <w:trHeight w:val="547"/>
        </w:trPr>
        <w:tc>
          <w:tcPr>
            <w:tcW w:w="9085" w:type="dxa"/>
            <w:gridSpan w:val="10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Langkah-langkah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9A7B14" w:rsidRPr="0002122F" w:rsidTr="0040291B">
        <w:tc>
          <w:tcPr>
            <w:tcW w:w="715" w:type="dxa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44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2122F">
              <w:rPr>
                <w:rFonts w:ascii="Arial" w:hAnsi="Arial" w:cs="Arial"/>
                <w:b/>
                <w:sz w:val="18"/>
                <w:szCs w:val="18"/>
              </w:rPr>
              <w:t>Proses</w:t>
            </w:r>
          </w:p>
        </w:tc>
        <w:tc>
          <w:tcPr>
            <w:tcW w:w="2108" w:type="dxa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2122F">
              <w:rPr>
                <w:rFonts w:ascii="Arial" w:hAnsi="Arial" w:cs="Arial"/>
                <w:b/>
                <w:sz w:val="18"/>
                <w:szCs w:val="18"/>
              </w:rPr>
              <w:t>Input</w:t>
            </w:r>
          </w:p>
        </w:tc>
        <w:tc>
          <w:tcPr>
            <w:tcW w:w="135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Ekspaktasi</w:t>
            </w:r>
            <w:proofErr w:type="spellEnd"/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 Output</w:t>
            </w:r>
          </w:p>
        </w:tc>
        <w:tc>
          <w:tcPr>
            <w:tcW w:w="1312" w:type="dxa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Output </w:t>
            </w: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Riil</w:t>
            </w:r>
            <w:proofErr w:type="spellEnd"/>
          </w:p>
        </w:tc>
        <w:tc>
          <w:tcPr>
            <w:tcW w:w="859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1301" w:type="dxa"/>
          </w:tcPr>
          <w:p w:rsidR="009A7B14" w:rsidRPr="0002122F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2122F">
              <w:rPr>
                <w:rFonts w:ascii="Arial" w:hAnsi="Arial" w:cs="Arial"/>
                <w:b/>
                <w:sz w:val="18"/>
                <w:szCs w:val="18"/>
              </w:rPr>
              <w:t>Test Comments</w:t>
            </w:r>
          </w:p>
        </w:tc>
      </w:tr>
      <w:tr w:rsidR="009A7B14" w:rsidRPr="0002122F" w:rsidTr="0040291B">
        <w:tc>
          <w:tcPr>
            <w:tcW w:w="715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4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Buka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2108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Masuk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halaman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login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1312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Masuk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halaman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login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859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Ya</w:t>
            </w:r>
            <w:proofErr w:type="spellEnd"/>
          </w:p>
        </w:tc>
        <w:tc>
          <w:tcPr>
            <w:tcW w:w="1301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Kiko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Pr="0002122F">
              <w:rPr>
                <w:rFonts w:ascii="Arial" w:hAnsi="Arial" w:cs="Arial"/>
                <w:sz w:val="18"/>
                <w:szCs w:val="18"/>
              </w:rPr>
              <w:t>/07/2022 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02122F">
              <w:rPr>
                <w:rFonts w:ascii="Arial" w:hAnsi="Arial" w:cs="Arial"/>
                <w:sz w:val="18"/>
                <w:szCs w:val="18"/>
              </w:rPr>
              <w:t>:37 AM]:</w:t>
            </w:r>
          </w:p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lastRenderedPageBreak/>
              <w:t>Berhasil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buka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A7B14" w:rsidRPr="0002122F" w:rsidTr="0040291B">
        <w:tc>
          <w:tcPr>
            <w:tcW w:w="715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lastRenderedPageBreak/>
              <w:t>2</w:t>
            </w:r>
          </w:p>
        </w:tc>
        <w:tc>
          <w:tcPr>
            <w:tcW w:w="144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Memasukan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Username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atau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Password yang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salah</w:t>
            </w:r>
            <w:proofErr w:type="spellEnd"/>
          </w:p>
        </w:tc>
        <w:tc>
          <w:tcPr>
            <w:tcW w:w="2108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Username: admin;</w:t>
            </w:r>
          </w:p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 xml:space="preserve">Password: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adm</w:t>
            </w:r>
            <w:r>
              <w:rPr>
                <w:rFonts w:ascii="Arial" w:hAnsi="Arial" w:cs="Arial"/>
                <w:sz w:val="18"/>
                <w:szCs w:val="18"/>
              </w:rPr>
              <w:t>ioo</w:t>
            </w:r>
            <w:r w:rsidRPr="0002122F">
              <w:rPr>
                <w:rFonts w:ascii="Arial" w:hAnsi="Arial" w:cs="Arial"/>
                <w:sz w:val="18"/>
                <w:szCs w:val="18"/>
              </w:rPr>
              <w:t>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>;</w:t>
            </w:r>
          </w:p>
        </w:tc>
        <w:tc>
          <w:tcPr>
            <w:tcW w:w="135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Muncul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pesan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error: “</w:t>
            </w:r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Username/Password </w:t>
            </w: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salah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1312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Muncul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pesan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error: “</w:t>
            </w:r>
            <w:r w:rsidRPr="0002122F">
              <w:rPr>
                <w:rFonts w:ascii="Arial" w:hAnsi="Arial" w:cs="Arial"/>
                <w:b/>
                <w:sz w:val="18"/>
                <w:szCs w:val="18"/>
              </w:rPr>
              <w:t xml:space="preserve">Username/ Password </w:t>
            </w:r>
            <w:proofErr w:type="spellStart"/>
            <w:r w:rsidRPr="0002122F">
              <w:rPr>
                <w:rFonts w:ascii="Arial" w:hAnsi="Arial" w:cs="Arial"/>
                <w:b/>
                <w:sz w:val="18"/>
                <w:szCs w:val="18"/>
              </w:rPr>
              <w:t>salah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859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Ya</w:t>
            </w:r>
            <w:proofErr w:type="spellEnd"/>
          </w:p>
        </w:tc>
        <w:tc>
          <w:tcPr>
            <w:tcW w:w="1301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Kiko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Pr="0002122F">
              <w:rPr>
                <w:rFonts w:ascii="Arial" w:hAnsi="Arial" w:cs="Arial"/>
                <w:sz w:val="18"/>
                <w:szCs w:val="18"/>
              </w:rPr>
              <w:t>/07/2022 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02122F">
              <w:rPr>
                <w:rFonts w:ascii="Arial" w:hAnsi="Arial" w:cs="Arial"/>
                <w:sz w:val="18"/>
                <w:szCs w:val="18"/>
              </w:rPr>
              <w:t xml:space="preserve">:39 AM]: Login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gagal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A7B14" w:rsidRPr="0002122F" w:rsidTr="0040291B">
        <w:tc>
          <w:tcPr>
            <w:tcW w:w="715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4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Memasukan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Username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atau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Password yang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2108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Username: admin;</w:t>
            </w:r>
          </w:p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02122F">
              <w:rPr>
                <w:rFonts w:ascii="Arial" w:hAnsi="Arial" w:cs="Arial"/>
                <w:sz w:val="18"/>
                <w:szCs w:val="18"/>
              </w:rPr>
              <w:t>Password: admin;</w:t>
            </w:r>
          </w:p>
        </w:tc>
        <w:tc>
          <w:tcPr>
            <w:tcW w:w="1350" w:type="dxa"/>
            <w:gridSpan w:val="2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Berhasil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masuk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ke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1312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Berhasil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masuk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ke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2122F">
              <w:rPr>
                <w:rFonts w:ascii="Arial" w:hAnsi="Arial" w:cs="Arial"/>
                <w:sz w:val="18"/>
                <w:szCs w:val="18"/>
              </w:rPr>
              <w:t>aplikasi</w:t>
            </w:r>
            <w:proofErr w:type="spellEnd"/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59" w:type="dxa"/>
            <w:gridSpan w:val="2"/>
          </w:tcPr>
          <w:p w:rsidR="009A7B14" w:rsidRPr="00DF4877" w:rsidRDefault="009A7B14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1301" w:type="dxa"/>
          </w:tcPr>
          <w:p w:rsidR="009A7B14" w:rsidRPr="0002122F" w:rsidRDefault="009A7B14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Kiko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Pr="0002122F">
              <w:rPr>
                <w:rFonts w:ascii="Arial" w:hAnsi="Arial" w:cs="Arial"/>
                <w:sz w:val="18"/>
                <w:szCs w:val="18"/>
              </w:rPr>
              <w:t>/07/2022 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02122F">
              <w:rPr>
                <w:rFonts w:ascii="Arial" w:hAnsi="Arial" w:cs="Arial"/>
                <w:sz w:val="18"/>
                <w:szCs w:val="18"/>
              </w:rPr>
              <w:t xml:space="preserve">:42 AM]: </w:t>
            </w:r>
            <w:r>
              <w:rPr>
                <w:rFonts w:ascii="Arial" w:hAnsi="Arial" w:cs="Arial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dapat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login</w:t>
            </w:r>
            <w:r w:rsidRPr="0002122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3F0146" w:rsidRPr="0002122F" w:rsidTr="0040291B">
        <w:tc>
          <w:tcPr>
            <w:tcW w:w="715" w:type="dxa"/>
          </w:tcPr>
          <w:p w:rsidR="003F0146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  <w:p w:rsidR="003F0146" w:rsidRPr="0002122F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gridSpan w:val="2"/>
          </w:tcPr>
          <w:p w:rsidR="003F0146" w:rsidRPr="0002122F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08" w:type="dxa"/>
          </w:tcPr>
          <w:p w:rsidR="003F0146" w:rsidRPr="0002122F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3F0146" w:rsidRPr="0002122F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2" w:type="dxa"/>
          </w:tcPr>
          <w:p w:rsidR="003F0146" w:rsidRPr="0002122F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9" w:type="dxa"/>
            <w:gridSpan w:val="2"/>
          </w:tcPr>
          <w:p w:rsidR="003F0146" w:rsidRPr="00DF4877" w:rsidRDefault="003F0146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01" w:type="dxa"/>
          </w:tcPr>
          <w:p w:rsidR="003F0146" w:rsidRDefault="003F0146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F0146" w:rsidRDefault="003F0146" w:rsidP="003F0146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3F0146" w:rsidRPr="003F0146" w:rsidRDefault="003F0146" w:rsidP="003F0146">
      <w:pPr>
        <w:pStyle w:val="ListParagraph"/>
        <w:ind w:left="1701" w:firstLine="0"/>
        <w:jc w:val="both"/>
        <w:rPr>
          <w:rFonts w:ascii="Arial" w:hAnsi="Arial" w:cs="Arial"/>
          <w:b/>
          <w:noProof/>
          <w:sz w:val="20"/>
          <w:szCs w:val="20"/>
        </w:rPr>
      </w:pPr>
    </w:p>
    <w:p w:rsidR="00A12C64" w:rsidRPr="00A12C64" w:rsidRDefault="009A7B14" w:rsidP="00A12C64">
      <w:pPr>
        <w:pStyle w:val="ListParagraph"/>
        <w:numPr>
          <w:ilvl w:val="2"/>
          <w:numId w:val="15"/>
        </w:numPr>
        <w:ind w:left="1701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Perbaikan</w:t>
      </w:r>
    </w:p>
    <w:p w:rsidR="00A12C64" w:rsidRPr="00A12C64" w:rsidRDefault="00A12C64" w:rsidP="00A12C64">
      <w:pPr>
        <w:pStyle w:val="ListParagraph"/>
        <w:numPr>
          <w:ilvl w:val="3"/>
          <w:numId w:val="15"/>
        </w:numPr>
        <w:ind w:left="2552"/>
        <w:jc w:val="both"/>
        <w:rPr>
          <w:rFonts w:ascii="Arial" w:hAnsi="Arial" w:cs="Arial"/>
          <w:b/>
          <w:noProof/>
          <w:sz w:val="20"/>
          <w:szCs w:val="20"/>
        </w:rPr>
      </w:pPr>
      <w:r w:rsidRPr="00A12C64">
        <w:rPr>
          <w:rFonts w:ascii="Arial" w:hAnsi="Arial" w:cs="Arial"/>
          <w:noProof/>
          <w:sz w:val="20"/>
          <w:szCs w:val="20"/>
        </w:rPr>
        <w:t>Debugging No. QCI/BUG.1:</w:t>
      </w:r>
    </w:p>
    <w:p w:rsidR="00A12C64" w:rsidRDefault="00A12C64" w:rsidP="00A12C64">
      <w:pPr>
        <w:pStyle w:val="ListParagraph"/>
        <w:ind w:left="2552" w:firstLine="0"/>
        <w:jc w:val="both"/>
        <w:rPr>
          <w:rFonts w:ascii="Arial" w:hAnsi="Arial" w:cs="Arial"/>
          <w:noProof/>
          <w:sz w:val="20"/>
          <w:szCs w:val="20"/>
        </w:rPr>
      </w:pPr>
      <w:r w:rsidRPr="00A12C64">
        <w:rPr>
          <w:rFonts w:ascii="Arial" w:hAnsi="Arial" w:cs="Arial"/>
          <w:noProof/>
          <w:sz w:val="20"/>
          <w:szCs w:val="20"/>
        </w:rPr>
        <w:t xml:space="preserve">- </w:t>
      </w:r>
      <w:r w:rsidR="00DE5D95" w:rsidRPr="00A12C64">
        <w:rPr>
          <w:rFonts w:ascii="Arial" w:hAnsi="Arial" w:cs="Arial"/>
          <w:noProof/>
          <w:sz w:val="20"/>
          <w:szCs w:val="20"/>
        </w:rPr>
        <w:t>Tes ID: Login</w:t>
      </w:r>
    </w:p>
    <w:p w:rsidR="00DE5D95" w:rsidRDefault="00A12C64" w:rsidP="00A12C64">
      <w:pPr>
        <w:pStyle w:val="ListParagraph"/>
        <w:ind w:left="2552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- </w:t>
      </w:r>
      <w:r w:rsidR="00DE5D95" w:rsidRPr="00A12C64">
        <w:rPr>
          <w:rFonts w:ascii="Arial" w:hAnsi="Arial" w:cs="Arial"/>
          <w:noProof/>
          <w:sz w:val="20"/>
          <w:szCs w:val="20"/>
        </w:rPr>
        <w:t xml:space="preserve">Tes No. : </w:t>
      </w:r>
      <w:r w:rsidR="00DF6DDA">
        <w:rPr>
          <w:rFonts w:ascii="Arial" w:hAnsi="Arial" w:cs="Arial"/>
          <w:noProof/>
          <w:sz w:val="20"/>
          <w:szCs w:val="20"/>
        </w:rPr>
        <w:t>1</w:t>
      </w:r>
    </w:p>
    <w:p w:rsidR="00DE5D95" w:rsidRDefault="00A12C64" w:rsidP="00A12C64">
      <w:pPr>
        <w:pStyle w:val="ListParagraph"/>
        <w:ind w:left="2552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- </w:t>
      </w:r>
      <w:r w:rsidR="00DE5D95" w:rsidRPr="009A7B14">
        <w:rPr>
          <w:rFonts w:ascii="Arial" w:hAnsi="Arial" w:cs="Arial"/>
          <w:noProof/>
          <w:sz w:val="20"/>
          <w:szCs w:val="20"/>
        </w:rPr>
        <w:t>Penyebab: session untuk  departemen user belum dimasukan.</w:t>
      </w:r>
    </w:p>
    <w:p w:rsidR="00DE5D95" w:rsidRPr="009A7B14" w:rsidRDefault="00A12C64" w:rsidP="00A12C64">
      <w:pPr>
        <w:pStyle w:val="ListParagraph"/>
        <w:ind w:left="2552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- </w:t>
      </w:r>
      <w:r w:rsidR="00DE5D95" w:rsidRPr="009A7B14">
        <w:rPr>
          <w:rFonts w:ascii="Arial" w:hAnsi="Arial" w:cs="Arial"/>
          <w:noProof/>
          <w:sz w:val="20"/>
          <w:szCs w:val="20"/>
        </w:rPr>
        <w:t>Perbaikan: Menambahkan session untuk departemen</w:t>
      </w:r>
    </w:p>
    <w:p w:rsidR="00DE5D95" w:rsidRDefault="00DE5D95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DE5D95" w:rsidRDefault="00DE5D95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/>
        </w:rPr>
        <w:drawing>
          <wp:inline distT="0" distB="0" distL="0" distR="0" wp14:anchorId="1C046D87" wp14:editId="70EA83EB">
            <wp:extent cx="5435760" cy="3181350"/>
            <wp:effectExtent l="19050" t="19050" r="12700" b="19050"/>
            <wp:docPr id="9218" name="Picture 9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682" cy="3183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62A0" w:rsidRDefault="002062A0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2062A0" w:rsidRDefault="002062A0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2062A0" w:rsidRDefault="002062A0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2062A0" w:rsidRDefault="002062A0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2062A0" w:rsidRDefault="002062A0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641077" w:rsidRDefault="00641077" w:rsidP="00DE5D95">
      <w:pPr>
        <w:pStyle w:val="ListParagraph"/>
        <w:ind w:left="1440"/>
        <w:jc w:val="both"/>
        <w:rPr>
          <w:rFonts w:ascii="Arial" w:hAnsi="Arial" w:cs="Arial"/>
          <w:noProof/>
          <w:sz w:val="20"/>
          <w:szCs w:val="20"/>
        </w:rPr>
      </w:pPr>
    </w:p>
    <w:p w:rsidR="00641077" w:rsidRPr="00641077" w:rsidRDefault="00641077" w:rsidP="00641077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9A7B14">
        <w:rPr>
          <w:rFonts w:ascii="Arial" w:hAnsi="Arial" w:cs="Arial"/>
          <w:noProof/>
          <w:sz w:val="20"/>
          <w:szCs w:val="20"/>
        </w:rPr>
        <w:lastRenderedPageBreak/>
        <w:t>QC I</w:t>
      </w:r>
      <w:r>
        <w:rPr>
          <w:rFonts w:ascii="Arial" w:hAnsi="Arial" w:cs="Arial"/>
          <w:noProof/>
          <w:sz w:val="20"/>
          <w:szCs w:val="20"/>
        </w:rPr>
        <w:t>I</w:t>
      </w:r>
      <w:r w:rsidRPr="009A7B14">
        <w:rPr>
          <w:rFonts w:ascii="Arial" w:hAnsi="Arial" w:cs="Arial"/>
          <w:noProof/>
          <w:sz w:val="20"/>
          <w:szCs w:val="20"/>
        </w:rPr>
        <w:t xml:space="preserve">  1</w:t>
      </w:r>
      <w:r>
        <w:rPr>
          <w:rFonts w:ascii="Arial" w:hAnsi="Arial" w:cs="Arial"/>
          <w:noProof/>
          <w:sz w:val="20"/>
          <w:szCs w:val="20"/>
        </w:rPr>
        <w:t>7</w:t>
      </w:r>
      <w:r w:rsidRPr="009A7B14">
        <w:rPr>
          <w:rFonts w:ascii="Arial" w:hAnsi="Arial" w:cs="Arial"/>
          <w:noProof/>
          <w:sz w:val="20"/>
          <w:szCs w:val="20"/>
        </w:rPr>
        <w:t>/07/2022:</w:t>
      </w:r>
    </w:p>
    <w:p w:rsidR="00E11F54" w:rsidRPr="00DF6DDA" w:rsidRDefault="00E11F54" w:rsidP="00E11F54">
      <w:pPr>
        <w:pStyle w:val="ListParagraph"/>
        <w:numPr>
          <w:ilvl w:val="2"/>
          <w:numId w:val="15"/>
        </w:numPr>
        <w:ind w:left="1701"/>
        <w:jc w:val="both"/>
        <w:rPr>
          <w:rFonts w:ascii="Arial" w:hAnsi="Arial" w:cs="Arial"/>
          <w:b/>
          <w:noProof/>
          <w:sz w:val="20"/>
          <w:szCs w:val="20"/>
        </w:rPr>
      </w:pPr>
      <w:r w:rsidRPr="00E11F54">
        <w:rPr>
          <w:rFonts w:ascii="Arial" w:hAnsi="Arial" w:cs="Arial"/>
          <w:noProof/>
          <w:sz w:val="20"/>
          <w:szCs w:val="20"/>
        </w:rPr>
        <w:t>Peserta QC:</w:t>
      </w:r>
    </w:p>
    <w:p w:rsidR="00DF6DDA" w:rsidRPr="00DF6DDA" w:rsidRDefault="00DF6DDA" w:rsidP="00DF6DDA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E11F54">
        <w:rPr>
          <w:rFonts w:ascii="Arial" w:hAnsi="Arial" w:cs="Arial"/>
          <w:noProof/>
          <w:sz w:val="20"/>
          <w:szCs w:val="20"/>
        </w:rPr>
        <w:t>Tester: Diva Kiko Augusta</w:t>
      </w:r>
    </w:p>
    <w:p w:rsidR="00DF6DDA" w:rsidRPr="00DF6DDA" w:rsidRDefault="00DF6DDA" w:rsidP="00DF6DDA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DF6DDA">
        <w:rPr>
          <w:rFonts w:ascii="Arial" w:hAnsi="Arial" w:cs="Arial"/>
          <w:noProof/>
          <w:sz w:val="20"/>
          <w:szCs w:val="20"/>
        </w:rPr>
        <w:t>Application Developer: Nurhasmi</w:t>
      </w:r>
    </w:p>
    <w:p w:rsidR="00DF6DDA" w:rsidRPr="00DF6DDA" w:rsidRDefault="00DF6DDA" w:rsidP="00DF6DDA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b/>
          <w:noProof/>
          <w:sz w:val="20"/>
          <w:szCs w:val="20"/>
        </w:rPr>
      </w:pPr>
      <w:r w:rsidRPr="00DF6DDA">
        <w:rPr>
          <w:rFonts w:ascii="Arial" w:hAnsi="Arial" w:cs="Arial"/>
          <w:noProof/>
          <w:sz w:val="20"/>
          <w:szCs w:val="20"/>
        </w:rPr>
        <w:t>Hasil Tes</w:t>
      </w:r>
    </w:p>
    <w:p w:rsidR="00DF6DDA" w:rsidRDefault="00DF6DDA" w:rsidP="00DF6DDA">
      <w:pPr>
        <w:jc w:val="both"/>
        <w:rPr>
          <w:rFonts w:ascii="Arial" w:hAnsi="Arial" w:cs="Arial"/>
          <w:b/>
          <w:noProof/>
          <w:sz w:val="20"/>
          <w:szCs w:val="20"/>
        </w:rPr>
      </w:pPr>
    </w:p>
    <w:tbl>
      <w:tblPr>
        <w:tblStyle w:val="TableGrid"/>
        <w:tblW w:w="9085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715"/>
        <w:gridCol w:w="1006"/>
        <w:gridCol w:w="434"/>
        <w:gridCol w:w="2108"/>
        <w:gridCol w:w="1071"/>
        <w:gridCol w:w="279"/>
        <w:gridCol w:w="1312"/>
        <w:gridCol w:w="458"/>
        <w:gridCol w:w="401"/>
        <w:gridCol w:w="1301"/>
      </w:tblGrid>
      <w:tr w:rsidR="00DF6DDA" w:rsidRPr="00DF4877" w:rsidTr="0040291B">
        <w:tc>
          <w:tcPr>
            <w:tcW w:w="1721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Skenario</w:t>
            </w:r>
            <w:proofErr w:type="spellEnd"/>
            <w:r w:rsidRPr="00DF4877">
              <w:rPr>
                <w:rFonts w:ascii="Arial" w:hAnsi="Arial" w:cs="Arial"/>
                <w:b/>
                <w:sz w:val="18"/>
                <w:szCs w:val="18"/>
              </w:rPr>
              <w:t xml:space="preserve"> ID</w:t>
            </w:r>
          </w:p>
        </w:tc>
        <w:tc>
          <w:tcPr>
            <w:tcW w:w="3613" w:type="dxa"/>
            <w:gridSpan w:val="3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Tambah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Shift</w:t>
            </w:r>
          </w:p>
        </w:tc>
        <w:tc>
          <w:tcPr>
            <w:tcW w:w="2049" w:type="dxa"/>
            <w:gridSpan w:val="3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Tes</w:t>
            </w:r>
            <w:proofErr w:type="spellEnd"/>
            <w:r w:rsidRPr="00DF4877">
              <w:rPr>
                <w:rFonts w:ascii="Arial" w:hAnsi="Arial" w:cs="Arial"/>
                <w:b/>
                <w:sz w:val="18"/>
                <w:szCs w:val="18"/>
              </w:rPr>
              <w:t xml:space="preserve"> ID</w:t>
            </w:r>
          </w:p>
        </w:tc>
        <w:tc>
          <w:tcPr>
            <w:tcW w:w="1702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TS</w:t>
            </w:r>
            <w:r w:rsidRPr="00DF4877">
              <w:rPr>
                <w:rFonts w:ascii="Arial" w:hAnsi="Arial" w:cs="Arial"/>
                <w:sz w:val="18"/>
                <w:szCs w:val="18"/>
              </w:rPr>
              <w:t>-1</w:t>
            </w:r>
          </w:p>
        </w:tc>
      </w:tr>
      <w:tr w:rsidR="00DF6DDA" w:rsidRPr="00DF4877" w:rsidTr="0040291B">
        <w:tc>
          <w:tcPr>
            <w:tcW w:w="1721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Deskripsi</w:t>
            </w:r>
            <w:proofErr w:type="spellEnd"/>
            <w:r w:rsidRPr="00DF487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Tes</w:t>
            </w:r>
            <w:proofErr w:type="spellEnd"/>
          </w:p>
        </w:tc>
        <w:tc>
          <w:tcPr>
            <w:tcW w:w="3613" w:type="dxa"/>
            <w:gridSpan w:val="3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sz w:val="18"/>
                <w:szCs w:val="18"/>
              </w:rPr>
              <w:t>Tes</w:t>
            </w:r>
            <w:proofErr w:type="spellEnd"/>
            <w:r w:rsidRPr="00DF487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F4877">
              <w:rPr>
                <w:rFonts w:ascii="Arial" w:hAnsi="Arial" w:cs="Arial"/>
                <w:sz w:val="18"/>
                <w:szCs w:val="18"/>
              </w:rPr>
              <w:t>Tambah</w:t>
            </w:r>
            <w:proofErr w:type="spellEnd"/>
            <w:r w:rsidRPr="00DF4877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Shift</w:t>
            </w:r>
          </w:p>
        </w:tc>
        <w:tc>
          <w:tcPr>
            <w:tcW w:w="2049" w:type="dxa"/>
            <w:gridSpan w:val="3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702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sz w:val="18"/>
                <w:szCs w:val="18"/>
              </w:rPr>
              <w:t>Tinggi</w:t>
            </w:r>
            <w:proofErr w:type="spellEnd"/>
          </w:p>
        </w:tc>
      </w:tr>
      <w:tr w:rsidR="00DF6DDA" w:rsidRPr="00DF4877" w:rsidTr="0040291B">
        <w:tc>
          <w:tcPr>
            <w:tcW w:w="1721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Ekspektasi</w:t>
            </w:r>
            <w:proofErr w:type="spellEnd"/>
          </w:p>
        </w:tc>
        <w:tc>
          <w:tcPr>
            <w:tcW w:w="7364" w:type="dxa"/>
            <w:gridSpan w:val="8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Berhasil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menambahkan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Shift</w:t>
            </w:r>
          </w:p>
        </w:tc>
      </w:tr>
      <w:tr w:rsidR="00DF6DDA" w:rsidRPr="00DF4877" w:rsidTr="0040291B">
        <w:trPr>
          <w:trHeight w:val="547"/>
        </w:trPr>
        <w:tc>
          <w:tcPr>
            <w:tcW w:w="9085" w:type="dxa"/>
            <w:gridSpan w:val="10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sz w:val="18"/>
                <w:szCs w:val="18"/>
              </w:rPr>
              <w:t>Langkah-langkah</w:t>
            </w:r>
            <w:proofErr w:type="spellEnd"/>
            <w:r w:rsidRPr="00DF4877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6DDA" w:rsidRPr="00DF4877" w:rsidTr="0040291B">
        <w:tc>
          <w:tcPr>
            <w:tcW w:w="715" w:type="dxa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440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4877">
              <w:rPr>
                <w:rFonts w:ascii="Arial" w:hAnsi="Arial" w:cs="Arial"/>
                <w:b/>
                <w:sz w:val="18"/>
                <w:szCs w:val="18"/>
              </w:rPr>
              <w:t>Proses</w:t>
            </w:r>
          </w:p>
        </w:tc>
        <w:tc>
          <w:tcPr>
            <w:tcW w:w="2108" w:type="dxa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4877">
              <w:rPr>
                <w:rFonts w:ascii="Arial" w:hAnsi="Arial" w:cs="Arial"/>
                <w:b/>
                <w:sz w:val="18"/>
                <w:szCs w:val="18"/>
              </w:rPr>
              <w:t>Input</w:t>
            </w:r>
          </w:p>
        </w:tc>
        <w:tc>
          <w:tcPr>
            <w:tcW w:w="1350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Ekspaktasi</w:t>
            </w:r>
            <w:proofErr w:type="spellEnd"/>
            <w:r w:rsidRPr="00DF4877">
              <w:rPr>
                <w:rFonts w:ascii="Arial" w:hAnsi="Arial" w:cs="Arial"/>
                <w:b/>
                <w:sz w:val="18"/>
                <w:szCs w:val="18"/>
              </w:rPr>
              <w:t xml:space="preserve"> Output</w:t>
            </w:r>
          </w:p>
        </w:tc>
        <w:tc>
          <w:tcPr>
            <w:tcW w:w="1312" w:type="dxa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4877">
              <w:rPr>
                <w:rFonts w:ascii="Arial" w:hAnsi="Arial" w:cs="Arial"/>
                <w:b/>
                <w:sz w:val="18"/>
                <w:szCs w:val="18"/>
              </w:rPr>
              <w:t xml:space="preserve">Output </w:t>
            </w: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Riil</w:t>
            </w:r>
            <w:proofErr w:type="spellEnd"/>
          </w:p>
        </w:tc>
        <w:tc>
          <w:tcPr>
            <w:tcW w:w="859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DF4877">
              <w:rPr>
                <w:rFonts w:ascii="Arial" w:hAnsi="Arial" w:cs="Arial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1301" w:type="dxa"/>
          </w:tcPr>
          <w:p w:rsidR="00DF6DDA" w:rsidRPr="00DF4877" w:rsidRDefault="00DF6DDA" w:rsidP="0040291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4877">
              <w:rPr>
                <w:rFonts w:ascii="Arial" w:hAnsi="Arial" w:cs="Arial"/>
                <w:b/>
                <w:sz w:val="18"/>
                <w:szCs w:val="18"/>
              </w:rPr>
              <w:t>Test Comments</w:t>
            </w:r>
          </w:p>
        </w:tc>
      </w:tr>
      <w:tr w:rsidR="00DF6DDA" w:rsidRPr="00DF4877" w:rsidTr="0040291B">
        <w:tc>
          <w:tcPr>
            <w:tcW w:w="715" w:type="dxa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 w:rsidRPr="00DF487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40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Menambahkan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Shift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aturan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jam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kerja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108" w:type="dxa"/>
          </w:tcPr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Kode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: NS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Nama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: Normal Shift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Check in : 05:00  , 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08:00 ,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11:00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Check Out : 13:00 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17:00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23:00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 : -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Color : #FB0000</w:t>
            </w:r>
          </w:p>
          <w:p w:rsidR="00DF6DDA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</w:t>
            </w:r>
          </w:p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Menambahkan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aturan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jam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kerja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1312" w:type="dxa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Data jam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kerja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bertambah</w:t>
            </w:r>
            <w:proofErr w:type="spellEnd"/>
          </w:p>
        </w:tc>
        <w:tc>
          <w:tcPr>
            <w:tcW w:w="859" w:type="dxa"/>
            <w:gridSpan w:val="2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1301" w:type="dxa"/>
          </w:tcPr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Kiko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Pr="00DF4877">
              <w:rPr>
                <w:rFonts w:ascii="Arial" w:hAnsi="Arial" w:cs="Arial"/>
                <w:sz w:val="18"/>
                <w:szCs w:val="18"/>
              </w:rPr>
              <w:t>/07/2022 1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DF4877">
              <w:rPr>
                <w:rFonts w:ascii="Arial" w:hAnsi="Arial" w:cs="Arial"/>
                <w:sz w:val="18"/>
                <w:szCs w:val="18"/>
              </w:rPr>
              <w:t>:05 AM]:</w:t>
            </w:r>
          </w:p>
          <w:p w:rsidR="00DF6DDA" w:rsidRPr="00DF4877" w:rsidRDefault="00DF6DDA" w:rsidP="0040291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bertambah</w:t>
            </w:r>
            <w:proofErr w:type="spellEnd"/>
          </w:p>
        </w:tc>
      </w:tr>
    </w:tbl>
    <w:p w:rsidR="00DF6DDA" w:rsidRDefault="00DF6DDA" w:rsidP="00DF6DDA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DF6DDA" w:rsidRPr="00DF6DDA" w:rsidRDefault="00DF6DDA" w:rsidP="00DF6DDA">
      <w:pPr>
        <w:jc w:val="both"/>
        <w:rPr>
          <w:rFonts w:ascii="Arial" w:hAnsi="Arial" w:cs="Arial"/>
          <w:b/>
          <w:noProof/>
          <w:sz w:val="20"/>
          <w:szCs w:val="20"/>
        </w:rPr>
      </w:pPr>
    </w:p>
    <w:p w:rsidR="00DF6DDA" w:rsidRPr="00DF6DDA" w:rsidRDefault="00DF6DDA" w:rsidP="00DF6DDA">
      <w:pPr>
        <w:pStyle w:val="ListParagraph"/>
        <w:numPr>
          <w:ilvl w:val="2"/>
          <w:numId w:val="15"/>
        </w:numPr>
        <w:ind w:left="1701"/>
        <w:jc w:val="both"/>
        <w:rPr>
          <w:rFonts w:ascii="Arial" w:hAnsi="Arial" w:cs="Arial"/>
          <w:b/>
          <w:noProof/>
          <w:sz w:val="20"/>
          <w:szCs w:val="20"/>
        </w:rPr>
      </w:pPr>
      <w:r w:rsidRPr="00DF6DDA">
        <w:rPr>
          <w:rFonts w:ascii="Arial" w:hAnsi="Arial" w:cs="Arial"/>
          <w:noProof/>
          <w:sz w:val="20"/>
          <w:szCs w:val="20"/>
        </w:rPr>
        <w:t>Perbaikan</w:t>
      </w:r>
    </w:p>
    <w:p w:rsidR="00DF6DDA" w:rsidRPr="00DF6DDA" w:rsidRDefault="00DF6DDA" w:rsidP="00DF6DDA">
      <w:pPr>
        <w:pStyle w:val="ListParagraph"/>
        <w:numPr>
          <w:ilvl w:val="3"/>
          <w:numId w:val="15"/>
        </w:numPr>
        <w:ind w:left="2694"/>
        <w:jc w:val="both"/>
        <w:rPr>
          <w:rFonts w:ascii="Arial" w:hAnsi="Arial" w:cs="Arial"/>
          <w:b/>
          <w:noProof/>
          <w:sz w:val="20"/>
          <w:szCs w:val="20"/>
        </w:rPr>
      </w:pPr>
      <w:r w:rsidRPr="00DF6DDA">
        <w:rPr>
          <w:rFonts w:ascii="Arial" w:hAnsi="Arial" w:cs="Arial"/>
          <w:noProof/>
          <w:sz w:val="20"/>
          <w:szCs w:val="20"/>
        </w:rPr>
        <w:t>Debugging No. QCI/BUG.</w:t>
      </w:r>
      <w:r>
        <w:rPr>
          <w:rFonts w:ascii="Arial" w:hAnsi="Arial" w:cs="Arial"/>
          <w:noProof/>
          <w:sz w:val="20"/>
          <w:szCs w:val="20"/>
        </w:rPr>
        <w:t>2</w:t>
      </w:r>
      <w:r w:rsidRPr="00DF6DDA">
        <w:rPr>
          <w:rFonts w:ascii="Arial" w:hAnsi="Arial" w:cs="Arial"/>
          <w:noProof/>
          <w:sz w:val="20"/>
          <w:szCs w:val="20"/>
        </w:rPr>
        <w:t>:</w:t>
      </w:r>
    </w:p>
    <w:p w:rsidR="00DF6DDA" w:rsidRDefault="00DF6DDA" w:rsidP="00DF6DDA">
      <w:pPr>
        <w:pStyle w:val="ListParagraph"/>
        <w:ind w:left="2552" w:firstLine="0"/>
        <w:jc w:val="both"/>
        <w:rPr>
          <w:rFonts w:ascii="Arial" w:hAnsi="Arial" w:cs="Arial"/>
          <w:noProof/>
          <w:sz w:val="20"/>
          <w:szCs w:val="20"/>
        </w:rPr>
      </w:pPr>
      <w:r w:rsidRPr="00A12C64">
        <w:rPr>
          <w:rFonts w:ascii="Arial" w:hAnsi="Arial" w:cs="Arial"/>
          <w:noProof/>
          <w:sz w:val="20"/>
          <w:szCs w:val="20"/>
        </w:rPr>
        <w:t>- Tes ID: Login</w:t>
      </w:r>
    </w:p>
    <w:p w:rsidR="00DF6DDA" w:rsidRDefault="00DF6DDA" w:rsidP="00DF6DDA">
      <w:pPr>
        <w:pStyle w:val="ListParagraph"/>
        <w:ind w:left="2552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- </w:t>
      </w:r>
      <w:r w:rsidRPr="00A12C64">
        <w:rPr>
          <w:rFonts w:ascii="Arial" w:hAnsi="Arial" w:cs="Arial"/>
          <w:noProof/>
          <w:sz w:val="20"/>
          <w:szCs w:val="20"/>
        </w:rPr>
        <w:t xml:space="preserve">Tes No. : </w:t>
      </w:r>
      <w:r>
        <w:rPr>
          <w:rFonts w:ascii="Arial" w:hAnsi="Arial" w:cs="Arial"/>
          <w:noProof/>
          <w:sz w:val="20"/>
          <w:szCs w:val="20"/>
        </w:rPr>
        <w:t>2</w:t>
      </w:r>
    </w:p>
    <w:p w:rsidR="00DF6DDA" w:rsidRDefault="00DF6DDA" w:rsidP="00DF6DDA">
      <w:pPr>
        <w:pStyle w:val="ListParagraph"/>
        <w:ind w:left="2552" w:firstLine="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- </w:t>
      </w:r>
      <w:r w:rsidRPr="009A7B14">
        <w:rPr>
          <w:rFonts w:ascii="Arial" w:hAnsi="Arial" w:cs="Arial"/>
          <w:noProof/>
          <w:sz w:val="20"/>
          <w:szCs w:val="20"/>
        </w:rPr>
        <w:t xml:space="preserve">Penyebab: </w:t>
      </w:r>
      <w:r>
        <w:rPr>
          <w:rFonts w:ascii="Arial" w:hAnsi="Arial" w:cs="Arial"/>
          <w:noProof/>
          <w:sz w:val="20"/>
          <w:szCs w:val="20"/>
        </w:rPr>
        <w:t>kesalahan tipe data untuk kolom checkin dan checkout</w:t>
      </w:r>
      <w:r w:rsidRPr="009A7B14">
        <w:rPr>
          <w:rFonts w:ascii="Arial" w:hAnsi="Arial" w:cs="Arial"/>
          <w:noProof/>
          <w:sz w:val="20"/>
          <w:szCs w:val="20"/>
        </w:rPr>
        <w:t>.</w:t>
      </w:r>
    </w:p>
    <w:p w:rsidR="00DF6DDA" w:rsidRPr="009A7B14" w:rsidRDefault="00DF6DDA" w:rsidP="00DF6DDA">
      <w:pPr>
        <w:pStyle w:val="ListParagraph"/>
        <w:ind w:left="2552" w:firstLine="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- </w:t>
      </w:r>
      <w:r w:rsidRPr="009A7B14">
        <w:rPr>
          <w:rFonts w:ascii="Arial" w:hAnsi="Arial" w:cs="Arial"/>
          <w:noProof/>
          <w:sz w:val="20"/>
          <w:szCs w:val="20"/>
        </w:rPr>
        <w:t xml:space="preserve">Perbaikan: </w:t>
      </w:r>
      <w:r>
        <w:rPr>
          <w:rFonts w:ascii="Arial" w:hAnsi="Arial" w:cs="Arial"/>
          <w:noProof/>
          <w:sz w:val="20"/>
          <w:szCs w:val="20"/>
        </w:rPr>
        <w:t>Mengganti tipe data untuk kolom checkin dan checkout</w:t>
      </w:r>
      <w:r w:rsidRPr="009A7B14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.</w:t>
      </w:r>
    </w:p>
    <w:p w:rsidR="00DF6DDA" w:rsidRDefault="00DF6DDA" w:rsidP="00DF6DDA">
      <w:pPr>
        <w:pStyle w:val="ListParagraph"/>
        <w:ind w:left="2345" w:firstLine="0"/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586637" w:rsidP="00586637">
      <w:pPr>
        <w:ind w:left="1832" w:firstLine="720"/>
        <w:jc w:val="center"/>
        <w:rPr>
          <w:rFonts w:ascii="Arial" w:hAnsi="Arial" w:cs="Arial"/>
          <w:noProof/>
          <w:sz w:val="20"/>
          <w:szCs w:val="20"/>
        </w:rPr>
      </w:pPr>
      <w:r>
        <w:rPr>
          <w:noProof/>
          <w:lang w:eastAsia="en-US"/>
        </w:rPr>
        <w:lastRenderedPageBreak/>
        <w:drawing>
          <wp:inline distT="0" distB="0" distL="0" distR="0" wp14:anchorId="0A5ADFCB" wp14:editId="5B483301">
            <wp:extent cx="5001630" cy="2495550"/>
            <wp:effectExtent l="19050" t="19050" r="27940" b="19050"/>
            <wp:docPr id="9216" name="Picture 9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630" cy="249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p w:rsidR="002B290B" w:rsidRDefault="002B290B" w:rsidP="002B290B">
      <w:pPr>
        <w:rPr>
          <w:rFonts w:ascii="Arial" w:hAnsi="Arial" w:cs="Arial"/>
          <w:sz w:val="20"/>
          <w:szCs w:val="20"/>
        </w:rPr>
      </w:pPr>
    </w:p>
    <w:p w:rsidR="002B290B" w:rsidRDefault="002B290B" w:rsidP="002B290B">
      <w:pPr>
        <w:rPr>
          <w:rFonts w:ascii="Arial" w:hAnsi="Arial" w:cs="Arial"/>
          <w:sz w:val="20"/>
          <w:szCs w:val="20"/>
        </w:rPr>
      </w:pPr>
    </w:p>
    <w:p w:rsidR="002B290B" w:rsidRDefault="002B290B" w:rsidP="002B290B">
      <w:pPr>
        <w:rPr>
          <w:rFonts w:ascii="Arial" w:hAnsi="Arial" w:cs="Arial"/>
          <w:sz w:val="20"/>
          <w:szCs w:val="20"/>
        </w:rPr>
      </w:pPr>
    </w:p>
    <w:p w:rsidR="002B290B" w:rsidRDefault="002B290B" w:rsidP="002B290B">
      <w:pPr>
        <w:rPr>
          <w:rFonts w:ascii="Arial" w:hAnsi="Arial" w:cs="Arial"/>
          <w:sz w:val="20"/>
          <w:szCs w:val="20"/>
        </w:rPr>
      </w:pPr>
    </w:p>
    <w:p w:rsidR="002B290B" w:rsidRDefault="002B290B" w:rsidP="002B290B">
      <w:pPr>
        <w:rPr>
          <w:rFonts w:ascii="Arial" w:hAnsi="Arial" w:cs="Arial"/>
          <w:sz w:val="20"/>
          <w:szCs w:val="20"/>
        </w:rPr>
      </w:pPr>
    </w:p>
    <w:p w:rsidR="002B290B" w:rsidRDefault="002B290B" w:rsidP="002B290B">
      <w:pPr>
        <w:rPr>
          <w:rFonts w:ascii="Arial" w:hAnsi="Arial" w:cs="Arial"/>
          <w:sz w:val="20"/>
          <w:szCs w:val="20"/>
        </w:rPr>
      </w:pPr>
    </w:p>
    <w:p w:rsidR="002B290B" w:rsidRDefault="002B290B" w:rsidP="002B290B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sz w:val="24"/>
          <w:lang w:eastAsia="en-US"/>
        </w:rPr>
        <w:lastRenderedPageBreak/>
        <w:drawing>
          <wp:inline distT="0" distB="0" distL="0" distR="0" wp14:anchorId="467E2AC4" wp14:editId="713B8DEC">
            <wp:extent cx="1711073" cy="1714500"/>
            <wp:effectExtent l="0" t="0" r="3810" b="0"/>
            <wp:docPr id="9025" name="Picture 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8159382_1670046486502573_4934683318787463286_n-removebg-preview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75" cy="17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90B" w:rsidRPr="00696519" w:rsidRDefault="002B290B" w:rsidP="002B290B">
      <w:pPr>
        <w:jc w:val="center"/>
        <w:rPr>
          <w:rFonts w:ascii="Segoe UI" w:hAnsi="Segoe UI" w:cs="Segoe UI"/>
          <w:b/>
          <w:color w:val="9CC2E5" w:themeColor="accent1" w:themeTint="99"/>
          <w:sz w:val="28"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C08615" wp14:editId="38E4841C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1828800" cy="1828800"/>
                <wp:effectExtent l="0" t="0" r="0" b="8255"/>
                <wp:wrapSquare wrapText="bothSides"/>
                <wp:docPr id="9033" name="Text Box 9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291B" w:rsidRPr="00696519" w:rsidRDefault="0040291B" w:rsidP="002B290B">
                            <w:pPr>
                              <w:rPr>
                                <w:rFonts w:ascii="Segoe UI" w:hAnsi="Segoe UI" w:cs="Segoe UI"/>
                                <w:b/>
                                <w:color w:val="488FD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6519">
                              <w:rPr>
                                <w:rFonts w:ascii="Segoe UI" w:hAnsi="Segoe UI" w:cs="Segoe UI"/>
                                <w:b/>
                                <w:color w:val="488FD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 HIT International @ All right reserved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033" o:spid="_x0000_s1031" type="#_x0000_t202" style="position:absolute;left:0;text-align:left;margin-left:0;margin-top:1.5pt;width:2in;height:2in;z-index:2516736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" filled="f" stroked="f">
                <v:textbox style="mso-fit-shape-to-text:t">
                  <w:txbxContent>
                    <w:p w:rsidR="002B290B" w:rsidRPr="00696519" w:rsidRDefault="002B290B" w:rsidP="002B290B">
                      <w:pPr>
                        <w:rPr>
                          <w:rFonts w:ascii="Segoe UI" w:hAnsi="Segoe UI" w:cs="Segoe UI"/>
                          <w:b/>
                          <w:color w:val="488FD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6519">
                        <w:rPr>
                          <w:rFonts w:ascii="Segoe UI" w:hAnsi="Segoe UI" w:cs="Segoe UI"/>
                          <w:b/>
                          <w:color w:val="488FD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 HIT International @ All right reserved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B290B" w:rsidRDefault="002B290B" w:rsidP="002347F4">
      <w:pPr>
        <w:jc w:val="both"/>
        <w:rPr>
          <w:rFonts w:ascii="Arial" w:hAnsi="Arial" w:cs="Arial"/>
          <w:noProof/>
          <w:sz w:val="20"/>
          <w:szCs w:val="20"/>
        </w:rPr>
      </w:pPr>
    </w:p>
    <w:sectPr w:rsidR="002B290B" w:rsidSect="00E57CD1">
      <w:headerReference w:type="default" r:id="rId59"/>
      <w:footerReference w:type="default" r:id="rId60"/>
      <w:pgSz w:w="12240" w:h="15840"/>
      <w:pgMar w:top="1440" w:right="1350" w:bottom="1440" w:left="810" w:header="288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CE0" w:rsidRDefault="002D3CE0">
      <w:pPr>
        <w:spacing w:after="0" w:line="240" w:lineRule="auto"/>
      </w:pPr>
      <w:r>
        <w:separator/>
      </w:r>
    </w:p>
  </w:endnote>
  <w:endnote w:type="continuationSeparator" w:id="0">
    <w:p w:rsidR="002D3CE0" w:rsidRDefault="002D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584004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40291B" w:rsidRDefault="0040291B">
            <w:pPr>
              <w:pStyle w:val="Footer"/>
              <w:jc w:val="right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2B3FEF" wp14:editId="124082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71120</wp:posOffset>
                      </wp:positionV>
                      <wp:extent cx="1908288" cy="188479"/>
                      <wp:effectExtent l="0" t="0" r="0" b="0"/>
                      <wp:wrapSquare wrapText="bothSides"/>
                      <wp:docPr id="9053" name="Rectangle 9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288" cy="188479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40291B" w:rsidRDefault="0040291B" w:rsidP="00DD1289">
                                  <w:r>
                                    <w:rPr>
                                      <w:sz w:val="20"/>
                                    </w:rPr>
                                    <w:t>HIT. 19/04-07-2022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053" o:spid="_x0000_s1032" style="position:absolute;left:0;text-align:left;margin-left:0;margin-top:5.6pt;width:150.25pt;height:1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" filled="f" stroked="f">
                      <v:textbox inset="0,0,0,0">
                        <w:txbxContent>
                          <w:p w:rsidR="00DD1289" w:rsidRDefault="006E0E0C" w:rsidP="00DD1289">
                            <w:r>
                              <w:rPr>
                                <w:sz w:val="20"/>
                              </w:rPr>
                              <w:t>HIT. 19/04-07-2022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E9970D" wp14:editId="4F54B91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-14605</wp:posOffset>
                      </wp:positionV>
                      <wp:extent cx="5829300" cy="0"/>
                      <wp:effectExtent l="0" t="0" r="0" b="0"/>
                      <wp:wrapSquare wrapText="bothSides"/>
                      <wp:docPr id="9052" name="Shape 9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829300">
                                    <a:moveTo>
                                      <a:pt x="0" y="0"/>
                                    </a:moveTo>
                                    <a:lnTo>
                                      <a:pt x="5829300" y="0"/>
                                    </a:lnTo>
                                  </a:path>
                                </a:pathLst>
                              </a:custGeom>
                              <a:ln w="9525" cap="flat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shape w14:anchorId="7A8B1435" id="Shape 9052" o:spid="_x0000_s1026" style="position:absolute;margin-left:3.75pt;margin-top:-1.15pt;width:45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293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" path="m,l5829300,e" filled="f">
                      <v:path arrowok="t" textboxrect="0,0,5829300,0"/>
                      <w10:wrap type="square"/>
                    </v:shape>
                  </w:pict>
                </mc:Fallback>
              </mc:AlternateContent>
            </w:r>
            <w:r>
              <w:t xml:space="preserve">Hal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4B0C">
              <w:rPr>
                <w:b/>
                <w:bCs/>
                <w:noProof/>
              </w:rPr>
              <w:t>32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4B0C">
              <w:rPr>
                <w:b/>
                <w:bCs/>
                <w:noProof/>
              </w:rPr>
              <w:t>32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0291B" w:rsidRDefault="0040291B" w:rsidP="00DD1289">
    <w:pPr>
      <w:pStyle w:val="Footer"/>
      <w:tabs>
        <w:tab w:val="clear" w:pos="4680"/>
        <w:tab w:val="clear" w:pos="9360"/>
        <w:tab w:val="left" w:pos="592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CE0" w:rsidRDefault="002D3CE0">
      <w:pPr>
        <w:spacing w:after="0" w:line="240" w:lineRule="auto"/>
      </w:pPr>
      <w:r>
        <w:separator/>
      </w:r>
    </w:p>
  </w:footnote>
  <w:footnote w:type="continuationSeparator" w:id="0">
    <w:p w:rsidR="002D3CE0" w:rsidRDefault="002D3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0"/>
      <w:tblpPr w:vertAnchor="page" w:horzAnchor="page" w:tblpX="840" w:tblpY="726"/>
      <w:tblOverlap w:val="never"/>
      <w:tblW w:w="9613" w:type="dxa"/>
      <w:tblInd w:w="0" w:type="dxa"/>
      <w:tblCellMar>
        <w:left w:w="107" w:type="dxa"/>
        <w:right w:w="60" w:type="dxa"/>
      </w:tblCellMar>
      <w:tblLook w:val="04A0" w:firstRow="1" w:lastRow="0" w:firstColumn="1" w:lastColumn="0" w:noHBand="0" w:noVBand="1"/>
    </w:tblPr>
    <w:tblGrid>
      <w:gridCol w:w="1705"/>
      <w:gridCol w:w="1800"/>
      <w:gridCol w:w="4362"/>
      <w:gridCol w:w="1746"/>
    </w:tblGrid>
    <w:tr w:rsidR="0040291B" w:rsidTr="00EC5AAA">
      <w:trPr>
        <w:trHeight w:val="793"/>
      </w:trPr>
      <w:tc>
        <w:tcPr>
          <w:tcW w:w="9613" w:type="dxa"/>
          <w:gridSpan w:val="4"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bottom"/>
        </w:tcPr>
        <w:p w:rsidR="0040291B" w:rsidRDefault="0040291B" w:rsidP="00EC5AAA">
          <w:pPr>
            <w:spacing w:line="360" w:lineRule="auto"/>
            <w:jc w:val="center"/>
          </w:pPr>
          <w:r>
            <w:rPr>
              <w:noProof/>
              <w:sz w:val="24"/>
              <w:lang w:eastAsia="en-US"/>
            </w:rPr>
            <w:drawing>
              <wp:inline distT="0" distB="0" distL="0" distR="0" wp14:anchorId="3379406A" wp14:editId="4DA8FA53">
                <wp:extent cx="506984" cy="508000"/>
                <wp:effectExtent l="0" t="0" r="7620" b="635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28159382_1670046486502573_4934683318787463286_n-removebg-preview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984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0291B" w:rsidTr="00EC5AAA">
      <w:trPr>
        <w:trHeight w:val="284"/>
      </w:trPr>
      <w:tc>
        <w:tcPr>
          <w:tcW w:w="17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roofErr w:type="spellStart"/>
          <w:r>
            <w:rPr>
              <w:sz w:val="20"/>
            </w:rPr>
            <w:t>Tanggal</w:t>
          </w:r>
          <w:proofErr w:type="spellEnd"/>
          <w:r>
            <w:rPr>
              <w:sz w:val="20"/>
            </w:rPr>
            <w:t xml:space="preserve"> </w:t>
          </w:r>
          <w:proofErr w:type="spellStart"/>
          <w:r>
            <w:rPr>
              <w:sz w:val="20"/>
            </w:rPr>
            <w:t>berlaku</w:t>
          </w:r>
          <w:proofErr w:type="spellEnd"/>
          <w:r>
            <w:rPr>
              <w:sz w:val="20"/>
            </w:rPr>
            <w:t xml:space="preserve"> 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9F7A45">
          <w:pPr>
            <w:ind w:left="4"/>
          </w:pPr>
          <w:r>
            <w:rPr>
              <w:sz w:val="20"/>
            </w:rPr>
            <w:t>2</w:t>
          </w:r>
          <w:r w:rsidR="00967F0F">
            <w:rPr>
              <w:sz w:val="20"/>
            </w:rPr>
            <w:t>0</w:t>
          </w:r>
          <w:r>
            <w:rPr>
              <w:sz w:val="20"/>
            </w:rPr>
            <w:t xml:space="preserve"> </w:t>
          </w:r>
          <w:proofErr w:type="spellStart"/>
          <w:r w:rsidR="009F7A45">
            <w:rPr>
              <w:sz w:val="20"/>
            </w:rPr>
            <w:t>Agustus</w:t>
          </w:r>
          <w:proofErr w:type="spellEnd"/>
          <w:r>
            <w:rPr>
              <w:sz w:val="20"/>
            </w:rPr>
            <w:t xml:space="preserve"> 2022 </w:t>
          </w:r>
        </w:p>
      </w:tc>
      <w:tc>
        <w:tcPr>
          <w:tcW w:w="43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0291B" w:rsidRDefault="0040291B" w:rsidP="00EC5AAA">
          <w:pPr>
            <w:ind w:right="42"/>
            <w:jc w:val="center"/>
          </w:pPr>
          <w:r>
            <w:rPr>
              <w:rFonts w:ascii="Times New Roman" w:eastAsia="Times New Roman" w:hAnsi="Times New Roman" w:cs="Times New Roman"/>
              <w:b/>
              <w:sz w:val="20"/>
            </w:rPr>
            <w:t xml:space="preserve">INSTRUKSI KERJA </w:t>
          </w:r>
        </w:p>
        <w:p w:rsidR="0040291B" w:rsidRDefault="0040291B" w:rsidP="00EC5AAA">
          <w:pPr>
            <w:ind w:right="44"/>
            <w:jc w:val="center"/>
          </w:pPr>
          <w:r>
            <w:rPr>
              <w:rFonts w:ascii="Times New Roman" w:eastAsia="Times New Roman" w:hAnsi="Times New Roman" w:cs="Times New Roman"/>
              <w:b/>
              <w:sz w:val="20"/>
            </w:rPr>
            <w:t>PEMBUATAN SOURCE CODE</w:t>
          </w:r>
        </w:p>
        <w:p w:rsidR="0040291B" w:rsidRDefault="0040291B" w:rsidP="00EC5AAA">
          <w:pPr>
            <w:ind w:right="44"/>
            <w:jc w:val="center"/>
          </w:pPr>
          <w:r>
            <w:rPr>
              <w:sz w:val="20"/>
            </w:rPr>
            <w:t>PENGEMBANGAN SISTEM APLIKASI WOOWTIME</w:t>
          </w:r>
        </w:p>
      </w:tc>
      <w:tc>
        <w:tcPr>
          <w:tcW w:w="17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Pr>
            <w:ind w:right="52"/>
            <w:jc w:val="center"/>
          </w:pPr>
          <w:proofErr w:type="spellStart"/>
          <w:r>
            <w:rPr>
              <w:sz w:val="20"/>
            </w:rPr>
            <w:t>No.Dokumen</w:t>
          </w:r>
          <w:proofErr w:type="spellEnd"/>
          <w:r>
            <w:rPr>
              <w:sz w:val="20"/>
            </w:rPr>
            <w:t xml:space="preserve"> </w:t>
          </w:r>
        </w:p>
      </w:tc>
    </w:tr>
    <w:tr w:rsidR="0040291B" w:rsidTr="00EC5AAA">
      <w:trPr>
        <w:trHeight w:val="284"/>
      </w:trPr>
      <w:tc>
        <w:tcPr>
          <w:tcW w:w="17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roofErr w:type="spellStart"/>
          <w:r>
            <w:rPr>
              <w:sz w:val="20"/>
            </w:rPr>
            <w:t>Tanggal</w:t>
          </w:r>
          <w:proofErr w:type="spellEnd"/>
          <w:r>
            <w:rPr>
              <w:sz w:val="20"/>
            </w:rPr>
            <w:t xml:space="preserve"> </w:t>
          </w:r>
          <w:proofErr w:type="spellStart"/>
          <w:r>
            <w:rPr>
              <w:sz w:val="20"/>
            </w:rPr>
            <w:t>Revisi</w:t>
          </w:r>
          <w:proofErr w:type="spellEnd"/>
          <w:r>
            <w:rPr>
              <w:sz w:val="20"/>
            </w:rPr>
            <w:t xml:space="preserve"> 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Pr>
            <w:ind w:left="4"/>
          </w:pPr>
          <w:r>
            <w:rPr>
              <w:sz w:val="20"/>
            </w:rPr>
            <w:t xml:space="preserve">-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40291B" w:rsidRDefault="0040291B" w:rsidP="00EC5AAA">
          <w:pPr>
            <w:spacing w:after="160"/>
          </w:pPr>
        </w:p>
      </w:tc>
      <w:tc>
        <w:tcPr>
          <w:tcW w:w="174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Pr>
            <w:ind w:left="4"/>
            <w:jc w:val="center"/>
          </w:pPr>
          <w:r>
            <w:rPr>
              <w:sz w:val="20"/>
            </w:rPr>
            <w:t xml:space="preserve"> </w:t>
          </w:r>
        </w:p>
        <w:p w:rsidR="0040291B" w:rsidRDefault="0040291B" w:rsidP="00967F0F">
          <w:pPr>
            <w:ind w:right="41"/>
            <w:jc w:val="center"/>
          </w:pPr>
          <w:r>
            <w:rPr>
              <w:sz w:val="20"/>
            </w:rPr>
            <w:t>HIT.IK.19.1</w:t>
          </w:r>
          <w:r w:rsidR="00967F0F">
            <w:rPr>
              <w:sz w:val="20"/>
            </w:rPr>
            <w:t>2</w:t>
          </w:r>
          <w:r>
            <w:rPr>
              <w:sz w:val="20"/>
            </w:rPr>
            <w:t xml:space="preserve"> </w:t>
          </w:r>
        </w:p>
      </w:tc>
    </w:tr>
    <w:tr w:rsidR="0040291B" w:rsidTr="00EC5AAA">
      <w:trPr>
        <w:trHeight w:val="284"/>
      </w:trPr>
      <w:tc>
        <w:tcPr>
          <w:tcW w:w="17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roofErr w:type="spellStart"/>
          <w:r>
            <w:rPr>
              <w:sz w:val="16"/>
            </w:rPr>
            <w:t>No.Revisi</w:t>
          </w:r>
          <w:proofErr w:type="spellEnd"/>
          <w:r>
            <w:rPr>
              <w:sz w:val="16"/>
            </w:rPr>
            <w:t xml:space="preserve"> 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Pr>
            <w:ind w:left="4"/>
          </w:pPr>
          <w:r>
            <w:rPr>
              <w:sz w:val="18"/>
            </w:rPr>
            <w:t xml:space="preserve">00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Pr>
            <w:spacing w:after="160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40291B" w:rsidRDefault="0040291B" w:rsidP="00EC5AAA">
          <w:pPr>
            <w:spacing w:after="160"/>
          </w:pPr>
        </w:p>
      </w:tc>
    </w:tr>
  </w:tbl>
  <w:p w:rsidR="0040291B" w:rsidRDefault="0040291B" w:rsidP="00EC5AAA">
    <w:pPr>
      <w:pStyle w:val="Header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</w:p>
  <w:p w:rsidR="0040291B" w:rsidRDefault="0040291B" w:rsidP="00276855">
    <w:pPr>
      <w:pStyle w:val="Header"/>
      <w:ind w:left="27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F57375" wp14:editId="455B26DF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6181725" cy="0"/>
              <wp:effectExtent l="0" t="0" r="28575" b="19050"/>
              <wp:wrapNone/>
              <wp:docPr id="7" name="Straight Connector 7">
                <a:extLst xmlns:a="http://schemas.openxmlformats.org/drawingml/2006/main">
                  <a:ext uri="{C183D7F6-B498-43B3-948B-1728B52AA6E4}">
                    <adec:decorative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xmlns:w15="http://schemas.microsoft.com/office/word/2012/wordml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17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75889F98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" from="0,0" to="486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" strokecolor="#4472c4 [3208]" strokeweight="1pt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A543C"/>
    <w:multiLevelType w:val="multilevel"/>
    <w:tmpl w:val="4CBE95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  <w:b w:val="0"/>
      </w:rPr>
    </w:lvl>
  </w:abstractNum>
  <w:abstractNum w:abstractNumId="1">
    <w:nsid w:val="017C1BE3"/>
    <w:multiLevelType w:val="multilevel"/>
    <w:tmpl w:val="B0B25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06EE1831"/>
    <w:multiLevelType w:val="multilevel"/>
    <w:tmpl w:val="85B85836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0E273043"/>
    <w:multiLevelType w:val="hybridMultilevel"/>
    <w:tmpl w:val="6562BB20"/>
    <w:lvl w:ilvl="0" w:tplc="45C4D726">
      <w:numFmt w:val="bullet"/>
      <w:lvlText w:val="-"/>
      <w:lvlJc w:val="left"/>
      <w:pPr>
        <w:ind w:left="1800" w:hanging="360"/>
      </w:pPr>
      <w:rPr>
        <w:rFonts w:ascii="Arial" w:eastAsia="MS Mincho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0937C30"/>
    <w:multiLevelType w:val="hybridMultilevel"/>
    <w:tmpl w:val="F93C39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B17CBC"/>
    <w:multiLevelType w:val="hybridMultilevel"/>
    <w:tmpl w:val="53FE956C"/>
    <w:lvl w:ilvl="0" w:tplc="6EB8EFE8">
      <w:numFmt w:val="bullet"/>
      <w:lvlText w:val="-"/>
      <w:lvlJc w:val="left"/>
      <w:pPr>
        <w:ind w:left="2345" w:hanging="360"/>
      </w:pPr>
      <w:rPr>
        <w:rFonts w:ascii="Arial" w:eastAsia="MS Mincho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6">
    <w:nsid w:val="1F6638CB"/>
    <w:multiLevelType w:val="multilevel"/>
    <w:tmpl w:val="B0B25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216715DB"/>
    <w:multiLevelType w:val="multilevel"/>
    <w:tmpl w:val="B0B25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23BD51BC"/>
    <w:multiLevelType w:val="hybridMultilevel"/>
    <w:tmpl w:val="844E41FE"/>
    <w:lvl w:ilvl="0" w:tplc="5D980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DBDC3BF4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AE7599"/>
    <w:multiLevelType w:val="multilevel"/>
    <w:tmpl w:val="B0B25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33573D62"/>
    <w:multiLevelType w:val="multilevel"/>
    <w:tmpl w:val="549A17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3ED44B3"/>
    <w:multiLevelType w:val="hybridMultilevel"/>
    <w:tmpl w:val="65E67E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B27C13"/>
    <w:multiLevelType w:val="hybridMultilevel"/>
    <w:tmpl w:val="9C108676"/>
    <w:lvl w:ilvl="0" w:tplc="E5849D52">
      <w:start w:val="1"/>
      <w:numFmt w:val="decimal"/>
      <w:lvlText w:val="%1."/>
      <w:lvlJc w:val="left"/>
      <w:pPr>
        <w:ind w:left="360" w:hanging="360"/>
      </w:pPr>
      <w:rPr>
        <w:color w:val="4472C4" w:themeColor="accent5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B1B3EE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5993B37"/>
    <w:multiLevelType w:val="multilevel"/>
    <w:tmpl w:val="CDEED3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5">
    <w:nsid w:val="49BF6224"/>
    <w:multiLevelType w:val="hybridMultilevel"/>
    <w:tmpl w:val="A934A02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1D26D1"/>
    <w:multiLevelType w:val="multilevel"/>
    <w:tmpl w:val="789214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5A286E8D"/>
    <w:multiLevelType w:val="multilevel"/>
    <w:tmpl w:val="E4F40366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2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18">
    <w:nsid w:val="5B691E62"/>
    <w:multiLevelType w:val="hybridMultilevel"/>
    <w:tmpl w:val="053AEFFE"/>
    <w:lvl w:ilvl="0" w:tplc="AE70A34C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0F0D69"/>
    <w:multiLevelType w:val="multilevel"/>
    <w:tmpl w:val="A1BC188A"/>
    <w:lvl w:ilvl="0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1" w:hanging="600"/>
      </w:pPr>
      <w:rPr>
        <w:rFonts w:asciiTheme="minorHAnsi" w:eastAsiaTheme="minorHAnsi" w:hAnsiTheme="minorHAnsi" w:cstheme="minorBidi" w:hint="default"/>
      </w:rPr>
    </w:lvl>
    <w:lvl w:ilvl="2">
      <w:start w:val="1"/>
      <w:numFmt w:val="decimal"/>
      <w:isLgl/>
      <w:lvlText w:val="%1.%2.%3"/>
      <w:lvlJc w:val="left"/>
      <w:pPr>
        <w:ind w:left="1921" w:hanging="720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isLgl/>
      <w:lvlText w:val="%1.%2.%3.%4"/>
      <w:lvlJc w:val="left"/>
      <w:pPr>
        <w:ind w:left="2281" w:hanging="720"/>
      </w:pPr>
      <w:rPr>
        <w:rFonts w:asciiTheme="minorHAnsi" w:eastAsiaTheme="minorHAnsi" w:hAnsiTheme="minorHAnsi"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3001" w:hanging="1080"/>
      </w:pPr>
      <w:rPr>
        <w:rFonts w:asciiTheme="minorHAnsi" w:eastAsiaTheme="minorHAnsi" w:hAnsiTheme="minorHAnsi"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3361" w:hanging="1080"/>
      </w:pPr>
      <w:rPr>
        <w:rFonts w:asciiTheme="minorHAnsi" w:eastAsiaTheme="minorHAnsi" w:hAnsiTheme="minorHAnsi"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4081" w:hanging="1440"/>
      </w:pPr>
      <w:rPr>
        <w:rFonts w:asciiTheme="minorHAnsi" w:eastAsiaTheme="minorHAnsi" w:hAnsiTheme="minorHAnsi"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4441" w:hanging="1440"/>
      </w:pPr>
      <w:rPr>
        <w:rFonts w:asciiTheme="minorHAnsi" w:eastAsiaTheme="minorHAnsi" w:hAnsiTheme="minorHAnsi"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4801" w:hanging="1440"/>
      </w:pPr>
      <w:rPr>
        <w:rFonts w:asciiTheme="minorHAnsi" w:eastAsiaTheme="minorHAnsi" w:hAnsiTheme="minorHAnsi" w:cstheme="minorBidi" w:hint="default"/>
      </w:rPr>
    </w:lvl>
  </w:abstractNum>
  <w:abstractNum w:abstractNumId="20">
    <w:nsid w:val="60451437"/>
    <w:multiLevelType w:val="multilevel"/>
    <w:tmpl w:val="0E2E5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638A6D66"/>
    <w:multiLevelType w:val="hybridMultilevel"/>
    <w:tmpl w:val="0C7EAC86"/>
    <w:lvl w:ilvl="0" w:tplc="90F46144">
      <w:numFmt w:val="bullet"/>
      <w:lvlText w:val="-"/>
      <w:lvlJc w:val="left"/>
      <w:pPr>
        <w:ind w:left="180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0C2028E"/>
    <w:multiLevelType w:val="multilevel"/>
    <w:tmpl w:val="5E0AFB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Theme="minorHAnsi" w:hAnsi="Arial" w:cs="Arial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>
    <w:nsid w:val="720D3E93"/>
    <w:multiLevelType w:val="hybridMultilevel"/>
    <w:tmpl w:val="020279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975F02"/>
    <w:multiLevelType w:val="multilevel"/>
    <w:tmpl w:val="1918EC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25">
    <w:nsid w:val="7B3027A6"/>
    <w:multiLevelType w:val="multilevel"/>
    <w:tmpl w:val="89D4EF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8"/>
  </w:num>
  <w:num w:numId="2">
    <w:abstractNumId w:val="12"/>
  </w:num>
  <w:num w:numId="3">
    <w:abstractNumId w:val="15"/>
  </w:num>
  <w:num w:numId="4">
    <w:abstractNumId w:val="13"/>
  </w:num>
  <w:num w:numId="5">
    <w:abstractNumId w:val="20"/>
  </w:num>
  <w:num w:numId="6">
    <w:abstractNumId w:val="8"/>
  </w:num>
  <w:num w:numId="7">
    <w:abstractNumId w:val="0"/>
  </w:num>
  <w:num w:numId="8">
    <w:abstractNumId w:val="14"/>
  </w:num>
  <w:num w:numId="9">
    <w:abstractNumId w:val="24"/>
  </w:num>
  <w:num w:numId="10">
    <w:abstractNumId w:val="2"/>
  </w:num>
  <w:num w:numId="11">
    <w:abstractNumId w:val="17"/>
  </w:num>
  <w:num w:numId="12">
    <w:abstractNumId w:val="25"/>
  </w:num>
  <w:num w:numId="13">
    <w:abstractNumId w:val="4"/>
  </w:num>
  <w:num w:numId="14">
    <w:abstractNumId w:val="11"/>
  </w:num>
  <w:num w:numId="15">
    <w:abstractNumId w:val="7"/>
  </w:num>
  <w:num w:numId="16">
    <w:abstractNumId w:val="10"/>
  </w:num>
  <w:num w:numId="17">
    <w:abstractNumId w:val="23"/>
  </w:num>
  <w:num w:numId="18">
    <w:abstractNumId w:val="19"/>
  </w:num>
  <w:num w:numId="19">
    <w:abstractNumId w:val="22"/>
  </w:num>
  <w:num w:numId="20">
    <w:abstractNumId w:val="16"/>
  </w:num>
  <w:num w:numId="21">
    <w:abstractNumId w:val="9"/>
  </w:num>
  <w:num w:numId="22">
    <w:abstractNumId w:val="5"/>
  </w:num>
  <w:num w:numId="23">
    <w:abstractNumId w:val="1"/>
  </w:num>
  <w:num w:numId="24">
    <w:abstractNumId w:val="6"/>
  </w:num>
  <w:num w:numId="25">
    <w:abstractNumId w:val="3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855"/>
    <w:rsid w:val="00047D9C"/>
    <w:rsid w:val="00057BB3"/>
    <w:rsid w:val="00087E5E"/>
    <w:rsid w:val="000A2D80"/>
    <w:rsid w:val="000C06B0"/>
    <w:rsid w:val="000C72D5"/>
    <w:rsid w:val="000D0516"/>
    <w:rsid w:val="000E1C94"/>
    <w:rsid w:val="000E269A"/>
    <w:rsid w:val="000E700E"/>
    <w:rsid w:val="000F28D5"/>
    <w:rsid w:val="0010137F"/>
    <w:rsid w:val="00113932"/>
    <w:rsid w:val="00127665"/>
    <w:rsid w:val="00140FCC"/>
    <w:rsid w:val="00175918"/>
    <w:rsid w:val="0019604E"/>
    <w:rsid w:val="001A09A8"/>
    <w:rsid w:val="001B7D25"/>
    <w:rsid w:val="001C6E31"/>
    <w:rsid w:val="001E392A"/>
    <w:rsid w:val="001F63B2"/>
    <w:rsid w:val="00203187"/>
    <w:rsid w:val="002062A0"/>
    <w:rsid w:val="002247AA"/>
    <w:rsid w:val="002347F4"/>
    <w:rsid w:val="00250C2A"/>
    <w:rsid w:val="00276855"/>
    <w:rsid w:val="0029540C"/>
    <w:rsid w:val="002B290B"/>
    <w:rsid w:val="002B3357"/>
    <w:rsid w:val="002B492C"/>
    <w:rsid w:val="002C5C6A"/>
    <w:rsid w:val="002D3CE0"/>
    <w:rsid w:val="00306502"/>
    <w:rsid w:val="0031659A"/>
    <w:rsid w:val="00341612"/>
    <w:rsid w:val="003857D5"/>
    <w:rsid w:val="003A0E58"/>
    <w:rsid w:val="003B2A1B"/>
    <w:rsid w:val="003B4302"/>
    <w:rsid w:val="003D7FF7"/>
    <w:rsid w:val="003F0146"/>
    <w:rsid w:val="0040291B"/>
    <w:rsid w:val="0040745F"/>
    <w:rsid w:val="00411EA0"/>
    <w:rsid w:val="00457EBE"/>
    <w:rsid w:val="00481AF6"/>
    <w:rsid w:val="00494B0C"/>
    <w:rsid w:val="00497384"/>
    <w:rsid w:val="00497F46"/>
    <w:rsid w:val="004B7C45"/>
    <w:rsid w:val="004C0640"/>
    <w:rsid w:val="004C564D"/>
    <w:rsid w:val="004C7BA0"/>
    <w:rsid w:val="004D06D5"/>
    <w:rsid w:val="004D5A18"/>
    <w:rsid w:val="005129B1"/>
    <w:rsid w:val="005135FA"/>
    <w:rsid w:val="00534971"/>
    <w:rsid w:val="005411D5"/>
    <w:rsid w:val="00544C27"/>
    <w:rsid w:val="00547667"/>
    <w:rsid w:val="00567FF6"/>
    <w:rsid w:val="00572A60"/>
    <w:rsid w:val="00586637"/>
    <w:rsid w:val="005A7DBC"/>
    <w:rsid w:val="005A7E9A"/>
    <w:rsid w:val="005B47A2"/>
    <w:rsid w:val="005C1D64"/>
    <w:rsid w:val="005C7002"/>
    <w:rsid w:val="005D2223"/>
    <w:rsid w:val="005E45B1"/>
    <w:rsid w:val="00601EFB"/>
    <w:rsid w:val="00613CE5"/>
    <w:rsid w:val="006225A9"/>
    <w:rsid w:val="00635853"/>
    <w:rsid w:val="00641077"/>
    <w:rsid w:val="006434FC"/>
    <w:rsid w:val="00645BDA"/>
    <w:rsid w:val="00647B53"/>
    <w:rsid w:val="00686C16"/>
    <w:rsid w:val="0069425E"/>
    <w:rsid w:val="00695CD9"/>
    <w:rsid w:val="006A2FE2"/>
    <w:rsid w:val="006A68C8"/>
    <w:rsid w:val="006A6D95"/>
    <w:rsid w:val="006B2AE8"/>
    <w:rsid w:val="006C44BE"/>
    <w:rsid w:val="006E0E0C"/>
    <w:rsid w:val="006E3751"/>
    <w:rsid w:val="006E40BE"/>
    <w:rsid w:val="006F25AF"/>
    <w:rsid w:val="006F4556"/>
    <w:rsid w:val="00771064"/>
    <w:rsid w:val="00772ECC"/>
    <w:rsid w:val="00784B4A"/>
    <w:rsid w:val="0078574C"/>
    <w:rsid w:val="00797FF8"/>
    <w:rsid w:val="007A000F"/>
    <w:rsid w:val="007C24DD"/>
    <w:rsid w:val="007C6D89"/>
    <w:rsid w:val="007C7789"/>
    <w:rsid w:val="007E7F8E"/>
    <w:rsid w:val="007F2E7A"/>
    <w:rsid w:val="00805CBF"/>
    <w:rsid w:val="0083038D"/>
    <w:rsid w:val="00841989"/>
    <w:rsid w:val="00852E5F"/>
    <w:rsid w:val="00853ACE"/>
    <w:rsid w:val="00866581"/>
    <w:rsid w:val="008952A9"/>
    <w:rsid w:val="008B47C2"/>
    <w:rsid w:val="008B52E0"/>
    <w:rsid w:val="008C1528"/>
    <w:rsid w:val="008C3225"/>
    <w:rsid w:val="008D0E04"/>
    <w:rsid w:val="008D7C15"/>
    <w:rsid w:val="008F3EDB"/>
    <w:rsid w:val="00917795"/>
    <w:rsid w:val="009254DB"/>
    <w:rsid w:val="00940EC5"/>
    <w:rsid w:val="00963E7D"/>
    <w:rsid w:val="00967F0F"/>
    <w:rsid w:val="009A7B14"/>
    <w:rsid w:val="009F7A45"/>
    <w:rsid w:val="00A02117"/>
    <w:rsid w:val="00A059F7"/>
    <w:rsid w:val="00A12C64"/>
    <w:rsid w:val="00A174BC"/>
    <w:rsid w:val="00A305EB"/>
    <w:rsid w:val="00A37DAF"/>
    <w:rsid w:val="00A55447"/>
    <w:rsid w:val="00A67294"/>
    <w:rsid w:val="00A8380E"/>
    <w:rsid w:val="00AA042F"/>
    <w:rsid w:val="00AA1798"/>
    <w:rsid w:val="00AA290B"/>
    <w:rsid w:val="00AA3879"/>
    <w:rsid w:val="00AA3884"/>
    <w:rsid w:val="00AD43DC"/>
    <w:rsid w:val="00AD564B"/>
    <w:rsid w:val="00AE2F93"/>
    <w:rsid w:val="00AF2E6E"/>
    <w:rsid w:val="00B02F7B"/>
    <w:rsid w:val="00B1422F"/>
    <w:rsid w:val="00B17BD0"/>
    <w:rsid w:val="00B379B4"/>
    <w:rsid w:val="00B430BF"/>
    <w:rsid w:val="00B4531D"/>
    <w:rsid w:val="00BD343C"/>
    <w:rsid w:val="00BD6864"/>
    <w:rsid w:val="00C13809"/>
    <w:rsid w:val="00C20626"/>
    <w:rsid w:val="00C3317B"/>
    <w:rsid w:val="00C4381E"/>
    <w:rsid w:val="00C62695"/>
    <w:rsid w:val="00C66826"/>
    <w:rsid w:val="00C7208E"/>
    <w:rsid w:val="00C74A3B"/>
    <w:rsid w:val="00C76F67"/>
    <w:rsid w:val="00C77847"/>
    <w:rsid w:val="00C80907"/>
    <w:rsid w:val="00C8738F"/>
    <w:rsid w:val="00CA47AE"/>
    <w:rsid w:val="00CC0959"/>
    <w:rsid w:val="00CF3400"/>
    <w:rsid w:val="00D04DD1"/>
    <w:rsid w:val="00D04DED"/>
    <w:rsid w:val="00D32F73"/>
    <w:rsid w:val="00D34B96"/>
    <w:rsid w:val="00D469E6"/>
    <w:rsid w:val="00D8698D"/>
    <w:rsid w:val="00D90B92"/>
    <w:rsid w:val="00DB712A"/>
    <w:rsid w:val="00DC0A54"/>
    <w:rsid w:val="00DC2018"/>
    <w:rsid w:val="00DC524E"/>
    <w:rsid w:val="00DD1289"/>
    <w:rsid w:val="00DE0731"/>
    <w:rsid w:val="00DE5D95"/>
    <w:rsid w:val="00DF0DE2"/>
    <w:rsid w:val="00DF5D61"/>
    <w:rsid w:val="00DF6DDA"/>
    <w:rsid w:val="00E06F61"/>
    <w:rsid w:val="00E11F54"/>
    <w:rsid w:val="00E16CA5"/>
    <w:rsid w:val="00E26E6B"/>
    <w:rsid w:val="00E57CD1"/>
    <w:rsid w:val="00E64DB4"/>
    <w:rsid w:val="00E730F7"/>
    <w:rsid w:val="00E747D1"/>
    <w:rsid w:val="00E77829"/>
    <w:rsid w:val="00EA1305"/>
    <w:rsid w:val="00EA6015"/>
    <w:rsid w:val="00EC5AAA"/>
    <w:rsid w:val="00EF6FE7"/>
    <w:rsid w:val="00F01841"/>
    <w:rsid w:val="00F52D83"/>
    <w:rsid w:val="00F659CF"/>
    <w:rsid w:val="00F86A4F"/>
    <w:rsid w:val="00FB0276"/>
    <w:rsid w:val="00FC118A"/>
    <w:rsid w:val="00FD00C5"/>
    <w:rsid w:val="00FF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800" w:after="40" w:line="240" w:lineRule="auto"/>
      <w:outlineLvl w:val="0"/>
    </w:pPr>
    <w:rPr>
      <w:rFonts w:asciiTheme="majorHAnsi" w:eastAsiaTheme="majorEastAsia" w:hAnsiTheme="majorHAns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4" w:space="1" w:color="4472C4" w:themeColor="accent5"/>
      </w:pBdr>
      <w:spacing w:before="200" w:after="60" w:line="240" w:lineRule="auto"/>
      <w:outlineLvl w:val="1"/>
    </w:pPr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14:ligatures w14:val="standard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40" w:line="240" w:lineRule="auto"/>
      <w:ind w:left="720" w:hanging="288"/>
      <w:contextualSpacing/>
    </w:pPr>
    <w:rPr>
      <w:rFonts w:eastAsia="MS Mincho"/>
      <w:color w:val="404040" w:themeColor="text1" w:themeTint="BF"/>
      <w:kern w:val="20"/>
      <w14:ligatures w14:val="standard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eastAsia="MS Mincho"/>
      <w:color w:val="404040" w:themeColor="text1" w:themeTint="BF"/>
      <w:kern w:val="20"/>
      <w14:ligatures w14:val="standar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 w:line="240" w:lineRule="auto"/>
    </w:pPr>
    <w:rPr>
      <w:rFonts w:ascii="Arial" w:eastAsia="MS Mincho" w:hAnsi="Arial" w:cs="Arial"/>
      <w:color w:val="484848"/>
      <w:kern w:val="20"/>
      <w:sz w:val="20"/>
      <w:szCs w:val="20"/>
      <w14:ligatures w14:val="standar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MS Mincho" w:hAnsi="Arial" w:cs="Arial"/>
      <w:color w:val="484848"/>
      <w:kern w:val="20"/>
      <w:sz w:val="20"/>
      <w:szCs w:val="20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 w:val="0"/>
      <w:iCs w:val="0"/>
      <w:color w:val="4472C4" w:themeColor="accent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404040" w:themeColor="text1" w:themeTint="BF"/>
      <w:sz w:val="24"/>
      <w:szCs w:val="24"/>
    </w:rPr>
  </w:style>
  <w:style w:type="table" w:customStyle="1" w:styleId="ListTable4-Accent11">
    <w:name w:val="List Table 4 - Accent 11"/>
    <w:basedOn w:val="TableNormal"/>
    <w:uiPriority w:val="49"/>
    <w:pPr>
      <w:spacing w:after="0" w:line="240" w:lineRule="auto"/>
    </w:pPr>
    <w:rPr>
      <w:rFonts w:eastAsia="MS Mincho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Instructions">
    <w:name w:val="Instructions"/>
    <w:basedOn w:val="Normal"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200"/>
    </w:pPr>
    <w:rPr>
      <w:rFonts w:asciiTheme="minorHAnsi" w:eastAsiaTheme="minorEastAsia" w:hAnsiTheme="minorHAnsi" w:cstheme="minorBidi"/>
      <w:b/>
      <w:bCs/>
      <w:color w:val="auto"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MS Mincho" w:hAnsi="Arial" w:cs="Arial"/>
      <w:b/>
      <w:bCs/>
      <w:color w:val="484848"/>
      <w:kern w:val="20"/>
      <w:sz w:val="20"/>
      <w:szCs w:val="20"/>
      <w14:ligatures w14:val="standard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customStyle="1" w:styleId="UI">
    <w:name w:val="UI"/>
    <w:basedOn w:val="Normal"/>
    <w:qFormat/>
    <w:rPr>
      <w:b/>
      <w:bCs/>
      <w:color w:val="auto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EC5AAA"/>
    <w:pPr>
      <w:spacing w:after="0" w:line="240" w:lineRule="auto"/>
    </w:pPr>
    <w:rPr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3">
    <w:name w:val="Light List Accent 3"/>
    <w:basedOn w:val="TableNormal"/>
    <w:uiPriority w:val="61"/>
    <w:rsid w:val="00D04DED"/>
    <w:pPr>
      <w:spacing w:after="0" w:line="240" w:lineRule="auto"/>
    </w:pPr>
    <w:rPr>
      <w:lang w:eastAsia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800" w:after="40" w:line="240" w:lineRule="auto"/>
      <w:outlineLvl w:val="0"/>
    </w:pPr>
    <w:rPr>
      <w:rFonts w:asciiTheme="majorHAnsi" w:eastAsiaTheme="majorEastAsia" w:hAnsiTheme="majorHAns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4" w:space="1" w:color="4472C4" w:themeColor="accent5"/>
      </w:pBdr>
      <w:spacing w:before="200" w:after="60" w:line="240" w:lineRule="auto"/>
      <w:outlineLvl w:val="1"/>
    </w:pPr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14:ligatures w14:val="standard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40" w:line="240" w:lineRule="auto"/>
      <w:ind w:left="720" w:hanging="288"/>
      <w:contextualSpacing/>
    </w:pPr>
    <w:rPr>
      <w:rFonts w:eastAsia="MS Mincho"/>
      <w:color w:val="404040" w:themeColor="text1" w:themeTint="BF"/>
      <w:kern w:val="20"/>
      <w14:ligatures w14:val="standard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eastAsia="MS Mincho"/>
      <w:color w:val="404040" w:themeColor="text1" w:themeTint="BF"/>
      <w:kern w:val="20"/>
      <w14:ligatures w14:val="standar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 w:line="240" w:lineRule="auto"/>
    </w:pPr>
    <w:rPr>
      <w:rFonts w:ascii="Arial" w:eastAsia="MS Mincho" w:hAnsi="Arial" w:cs="Arial"/>
      <w:color w:val="484848"/>
      <w:kern w:val="20"/>
      <w:sz w:val="20"/>
      <w:szCs w:val="20"/>
      <w14:ligatures w14:val="standar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MS Mincho" w:hAnsi="Arial" w:cs="Arial"/>
      <w:color w:val="484848"/>
      <w:kern w:val="20"/>
      <w:sz w:val="20"/>
      <w:szCs w:val="20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 w:val="0"/>
      <w:iCs w:val="0"/>
      <w:color w:val="4472C4" w:themeColor="accent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404040" w:themeColor="text1" w:themeTint="BF"/>
      <w:sz w:val="24"/>
      <w:szCs w:val="24"/>
    </w:rPr>
  </w:style>
  <w:style w:type="table" w:customStyle="1" w:styleId="ListTable4-Accent11">
    <w:name w:val="List Table 4 - Accent 11"/>
    <w:basedOn w:val="TableNormal"/>
    <w:uiPriority w:val="49"/>
    <w:pPr>
      <w:spacing w:after="0" w:line="240" w:lineRule="auto"/>
    </w:pPr>
    <w:rPr>
      <w:rFonts w:eastAsia="MS Mincho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Instructions">
    <w:name w:val="Instructions"/>
    <w:basedOn w:val="Normal"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200"/>
    </w:pPr>
    <w:rPr>
      <w:rFonts w:asciiTheme="minorHAnsi" w:eastAsiaTheme="minorEastAsia" w:hAnsiTheme="minorHAnsi" w:cstheme="minorBidi"/>
      <w:b/>
      <w:bCs/>
      <w:color w:val="auto"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MS Mincho" w:hAnsi="Arial" w:cs="Arial"/>
      <w:b/>
      <w:bCs/>
      <w:color w:val="484848"/>
      <w:kern w:val="20"/>
      <w:sz w:val="20"/>
      <w:szCs w:val="20"/>
      <w14:ligatures w14:val="standard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customStyle="1" w:styleId="UI">
    <w:name w:val="UI"/>
    <w:basedOn w:val="Normal"/>
    <w:qFormat/>
    <w:rPr>
      <w:b/>
      <w:bCs/>
      <w:color w:val="auto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EC5AAA"/>
    <w:pPr>
      <w:spacing w:after="0" w:line="240" w:lineRule="auto"/>
    </w:pPr>
    <w:rPr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3">
    <w:name w:val="Light List Accent 3"/>
    <w:basedOn w:val="TableNormal"/>
    <w:uiPriority w:val="61"/>
    <w:rsid w:val="00D04DED"/>
    <w:pPr>
      <w:spacing w:after="0" w:line="240" w:lineRule="auto"/>
    </w:pPr>
    <w:rPr>
      <w:lang w:eastAsia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3.png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image" Target="media/image210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numbering" Target="numbering.xml"/><Relationship Id="rId15" Type="http://schemas.microsoft.com/office/2007/relationships/hdphoto" Target="media/hdphoto1.wdp"/><Relationship Id="rId23" Type="http://schemas.openxmlformats.org/officeDocument/2006/relationships/image" Target="media/image8.png"/><Relationship Id="rId28" Type="http://schemas.openxmlformats.org/officeDocument/2006/relationships/image" Target="media/image13.jpe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61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8" Type="http://schemas.openxmlformats.org/officeDocument/2006/relationships/settings" Target="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microsoft.com/office/2007/relationships/hdphoto" Target="media/hdphoto10.wdp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quib-Alatas\AppData\Roaming\Microsoft\Templates\Welcome%20to%20Word%20201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4ED7208-DCDA-47E6-88E1-54D56125A5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C23AB-CFBF-417A-B773-C0D8D95A840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4859B9C-6203-4B82-8AB2-6504B135F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03F433-C1CF-40F0-833A-6CE963824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 2013.dotx</Template>
  <TotalTime>0</TotalTime>
  <Pages>33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2022-07-05T02:41:00Z</dcterms:created>
  <dcterms:modified xsi:type="dcterms:W3CDTF">2022-10-20T09:20:00Z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